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cs="Microsoft Sans Serif"/>
          <w:bCs/>
          <w:szCs w:val="20"/>
          <w:lang w:eastAsia="en-US" w:bidi="en-US"/>
        </w:rPr>
        <w:alias w:val="Cartouche"/>
        <w:tag w:val="Cartouche"/>
        <w:id w:val="11360535"/>
        <w:placeholder>
          <w:docPart w:val="383D1FF8038CCE4C836CCCB92DC679D8"/>
        </w:placeholder>
      </w:sdtPr>
      <w:sdtContent>
        <w:p w14:paraId="4CF1CC0B" w14:textId="77777777" w:rsidR="00EC0A0B" w:rsidRDefault="00EC0A0B" w:rsidP="00EC0A0B"/>
        <w:tbl>
          <w:tblPr>
            <w:tblW w:w="5231" w:type="pct"/>
            <w:tblInd w:w="-318" w:type="dxa"/>
            <w:tbl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blBorders>
            <w:tblCellMar>
              <w:right w:w="170" w:type="dxa"/>
            </w:tblCellMar>
            <w:tblLook w:val="04A0" w:firstRow="1" w:lastRow="0" w:firstColumn="1" w:lastColumn="0" w:noHBand="0" w:noVBand="1"/>
          </w:tblPr>
          <w:tblGrid>
            <w:gridCol w:w="5840"/>
            <w:gridCol w:w="429"/>
            <w:gridCol w:w="142"/>
            <w:gridCol w:w="285"/>
            <w:gridCol w:w="3134"/>
          </w:tblGrid>
          <w:tr w:rsidR="00EC0A0B" w:rsidRPr="009B2F3F" w14:paraId="7D3BC3F9" w14:textId="77777777" w:rsidTr="00C41A1D">
            <w:trPr>
              <w:trHeight w:val="681"/>
            </w:trPr>
            <w:tc>
              <w:tcPr>
                <w:tcW w:w="3406" w:type="pct"/>
                <w:gridSpan w:val="4"/>
                <w:tcBorders>
                  <w:top w:val="single" w:sz="4" w:space="0" w:color="4F81BD"/>
                  <w:left w:val="single" w:sz="4" w:space="0" w:color="4F81BD"/>
                  <w:bottom w:val="nil"/>
                  <w:right w:val="nil"/>
                </w:tcBorders>
                <w:shd w:val="clear" w:color="auto" w:fill="FFFFFF"/>
              </w:tcPr>
              <w:p w14:paraId="732D8F05" w14:textId="7EC08B0A" w:rsidR="00EC0A0B" w:rsidRPr="00EC0A0B" w:rsidRDefault="00EC0A0B" w:rsidP="004059D0">
                <w:r w:rsidRPr="00E91442">
                  <w:rPr>
                    <w:rStyle w:val="TAStylefonc"/>
                  </w:rPr>
                  <w:t>Auteur :</w:t>
                </w:r>
                <w:r w:rsidRPr="00EC0A0B">
                  <w:t xml:space="preserve"> </w:t>
                </w:r>
                <w:sdt>
                  <w:sdtPr>
                    <w:rPr>
                      <w:rStyle w:val="TAStyleclair"/>
                    </w:rPr>
                    <w:alias w:val="Auteur "/>
                    <w:id w:val="11360538"/>
                    <w:placeholder>
                      <w:docPart w:val="4D67A2B862268343BCB69DEAB959A42A"/>
                    </w:placeholder>
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<w:text/>
                  </w:sdtPr>
                  <w:sdtContent>
                    <w:r w:rsidR="003135D4">
                      <w:rPr>
                        <w:rStyle w:val="TAStyleclair"/>
                      </w:rPr>
                      <w:t>marmaxx</w:t>
                    </w:r>
                  </w:sdtContent>
                </w:sdt>
              </w:p>
            </w:tc>
            <w:tc>
              <w:tcPr>
                <w:tcW w:w="1594" w:type="pct"/>
                <w:tcBorders>
                  <w:top w:val="single" w:sz="4" w:space="0" w:color="4F81BD"/>
                  <w:left w:val="nil"/>
                  <w:bottom w:val="nil"/>
                  <w:right w:val="single" w:sz="4" w:space="0" w:color="4F81BD"/>
                </w:tcBorders>
                <w:shd w:val="clear" w:color="auto" w:fill="FFFFFF"/>
              </w:tcPr>
              <w:sdt>
                <w:sdtPr>
                  <w:rPr>
                    <w:rStyle w:val="TAStylefonc"/>
                  </w:rPr>
                  <w:alias w:val="Date"/>
                  <w:tag w:val="Date"/>
                  <w:id w:val="11360625"/>
                  <w:placeholder>
                    <w:docPart w:val="85F94E88BDA37F44953782E11B159A83"/>
                  </w:placeholder>
                  <w:date w:fullDate="2026-09-25T00:00:00Z">
                    <w:dateFormat w:val="dd/MM/yyyy"/>
                    <w:lid w:val="fr-FR"/>
                    <w:storeMappedDataAs w:val="dateTime"/>
                    <w:calendar w:val="gregorian"/>
                  </w:date>
                </w:sdtPr>
                <w:sdtContent>
                  <w:p w14:paraId="35D4A888" w14:textId="30AE874A" w:rsidR="00EC0A0B" w:rsidRPr="00EC0A0B" w:rsidRDefault="00F60A99" w:rsidP="00EC0A0B">
                    <w:r>
                      <w:rPr>
                        <w:rStyle w:val="TAStylefonc"/>
                      </w:rPr>
                      <w:t>25</w:t>
                    </w:r>
                    <w:r w:rsidR="00EC0A0B" w:rsidRPr="00EC0A0B">
                      <w:rPr>
                        <w:rStyle w:val="TAStylefonc"/>
                      </w:rPr>
                      <w:t>/</w:t>
                    </w:r>
                    <w:r>
                      <w:rPr>
                        <w:rStyle w:val="TAStylefonc"/>
                      </w:rPr>
                      <w:t>09</w:t>
                    </w:r>
                    <w:r w:rsidR="00EC0A0B" w:rsidRPr="00EC0A0B">
                      <w:rPr>
                        <w:rStyle w:val="TAStylefonc"/>
                      </w:rPr>
                      <w:t>/</w:t>
                    </w:r>
                    <w:r>
                      <w:rPr>
                        <w:rStyle w:val="TAStylefonc"/>
                      </w:rPr>
                      <w:t>2026</w:t>
                    </w:r>
                  </w:p>
                </w:sdtContent>
              </w:sdt>
              <w:p w14:paraId="3A522AAB" w14:textId="77777777" w:rsidR="00EC0A0B" w:rsidRPr="00E91442" w:rsidRDefault="00EC0A0B" w:rsidP="00EC0A0B"/>
            </w:tc>
          </w:tr>
          <w:tr w:rsidR="00EC0A0B" w:rsidRPr="00BF6A68" w14:paraId="47DA7D0C" w14:textId="77777777" w:rsidTr="00C41A1D">
            <w:trPr>
              <w:trHeight w:val="551"/>
            </w:trPr>
            <w:tc>
              <w:tcPr>
                <w:tcW w:w="3189" w:type="pct"/>
                <w:gridSpan w:val="2"/>
                <w:tcBorders>
                  <w:top w:val="nil"/>
                  <w:left w:val="single" w:sz="4" w:space="0" w:color="4F81BD"/>
                  <w:bottom w:val="nil"/>
                  <w:right w:val="nil"/>
                </w:tcBorders>
                <w:shd w:val="clear" w:color="auto" w:fill="FFFFFF"/>
              </w:tcPr>
              <w:p w14:paraId="78DA3033" w14:textId="77777777" w:rsidR="00EC0A0B" w:rsidRPr="00EC0A0B" w:rsidRDefault="00EC0A0B" w:rsidP="00EC0A0B">
                <w:pPr>
                  <w:rPr>
                    <w:rStyle w:val="TAElementclairmarqu"/>
                  </w:rPr>
                </w:pPr>
                <w:r w:rsidRPr="00E91442">
                  <w:rPr>
                    <w:rStyle w:val="TAStylefonc"/>
                  </w:rPr>
                  <w:t>Type :</w:t>
                </w:r>
                <w:r w:rsidRPr="00EC0A0B">
                  <w:t xml:space="preserve"> </w:t>
                </w:r>
                <w:sdt>
                  <w:sdtPr>
                    <w:rPr>
                      <w:rStyle w:val="TAStyleclair"/>
                    </w:rPr>
                    <w:alias w:val="Type"/>
                    <w:tag w:val="Type"/>
                    <w:id w:val="11360541"/>
                    <w:placeholder>
                      <w:docPart w:val="B1C9FBB3464B764696FB9AF28F107A66"/>
                    </w:placeholder>
                  </w:sdtPr>
                  <w:sdtContent>
                    <w:r w:rsidR="006536EF">
                      <w:rPr>
                        <w:rStyle w:val="TAStyleclair"/>
                      </w:rPr>
                      <w:t>Interview</w:t>
                    </w:r>
                  </w:sdtContent>
                </w:sdt>
              </w:p>
            </w:tc>
            <w:tc>
              <w:tcPr>
                <w:tcW w:w="1811" w:type="pct"/>
                <w:gridSpan w:val="3"/>
                <w:tcBorders>
                  <w:top w:val="nil"/>
                  <w:left w:val="nil"/>
                  <w:bottom w:val="nil"/>
                  <w:right w:val="single" w:sz="4" w:space="0" w:color="4F81BD"/>
                </w:tcBorders>
                <w:shd w:val="clear" w:color="auto" w:fill="FFFFFF"/>
              </w:tcPr>
              <w:p w14:paraId="65780165" w14:textId="72EB0652" w:rsidR="00EC0A0B" w:rsidRPr="00EC0A0B" w:rsidRDefault="00EC0A0B" w:rsidP="005A4BC3">
                <w:pPr>
                  <w:jc w:val="right"/>
                  <w:rPr>
                    <w:rStyle w:val="TAElementclairmarqu"/>
                  </w:rPr>
                </w:pPr>
                <w:proofErr w:type="spellStart"/>
                <w:r w:rsidRPr="00EC0A0B">
                  <w:rPr>
                    <w:rStyle w:val="TAStylefonc"/>
                  </w:rPr>
                  <w:t>Equipe</w:t>
                </w:r>
                <w:proofErr w:type="spellEnd"/>
                <w:r w:rsidRPr="00EC0A0B">
                  <w:rPr>
                    <w:rStyle w:val="TAStylefonc"/>
                  </w:rPr>
                  <w:t> :</w:t>
                </w:r>
                <w:r w:rsidRPr="00EC0A0B">
                  <w:t xml:space="preserve"> </w:t>
                </w:r>
                <w:sdt>
                  <w:sdtPr>
                    <w:rPr>
                      <w:rStyle w:val="Textedebulles"/>
                      <w:color w:val="4F81BD" w:themeColor="accent1"/>
                    </w:rPr>
                    <w:alias w:val="ta_equipe"/>
                    <w:tag w:val="ta_equipe"/>
                    <w:id w:val="11360542"/>
                    <w:placeholder>
                      <w:docPart w:val="D6F5E331A06D494C92DB037CA369398F"/>
                    </w:placeholder>
                    <w:text/>
                  </w:sdtPr>
                  <w:sdtContent>
                    <w:r w:rsidR="00F60A99">
                      <w:rPr>
                        <w:rStyle w:val="Textedebulles"/>
                        <w:color w:val="4F81BD" w:themeColor="accent1"/>
                      </w:rPr>
                      <w:t>FILAUDEAU</w:t>
                    </w:r>
                    <w:r w:rsidR="00F60A99" w:rsidRPr="00F60A99">
                      <w:rPr>
                        <w:rStyle w:val="Textedebulles"/>
                        <w:color w:val="4F81BD" w:themeColor="accent1"/>
                      </w:rPr>
                      <w:t xml:space="preserve"> Marius, </w:t>
                    </w:r>
                    <w:r w:rsidR="00F60A99">
                      <w:rPr>
                        <w:rStyle w:val="Textedebulles"/>
                        <w:color w:val="4F81BD" w:themeColor="accent1"/>
                      </w:rPr>
                      <w:t>CISSE</w:t>
                    </w:r>
                    <w:r w:rsidR="00F60A99" w:rsidRPr="00F60A99">
                      <w:rPr>
                        <w:rStyle w:val="Textedebulles"/>
                        <w:color w:val="4F81BD" w:themeColor="accent1"/>
                      </w:rPr>
                      <w:t xml:space="preserve"> </w:t>
                    </w:r>
                    <w:proofErr w:type="spellStart"/>
                    <w:r w:rsidR="00F60A99" w:rsidRPr="00F60A99">
                      <w:rPr>
                        <w:rStyle w:val="Textedebulles"/>
                        <w:color w:val="4F81BD" w:themeColor="accent1"/>
                      </w:rPr>
                      <w:t>Sekou</w:t>
                    </w:r>
                    <w:proofErr w:type="spellEnd"/>
                    <w:r w:rsidR="00F60A99" w:rsidRPr="00F60A99">
                      <w:rPr>
                        <w:rStyle w:val="Textedebulles"/>
                        <w:color w:val="4F81BD" w:themeColor="accent1"/>
                      </w:rPr>
                      <w:t xml:space="preserve">, </w:t>
                    </w:r>
                    <w:r w:rsidR="00F60A99">
                      <w:rPr>
                        <w:rStyle w:val="Textedebulles"/>
                        <w:color w:val="4F81BD" w:themeColor="accent1"/>
                      </w:rPr>
                      <w:t>LIN</w:t>
                    </w:r>
                    <w:r w:rsidR="00F60A99" w:rsidRPr="00F60A99">
                      <w:rPr>
                        <w:rStyle w:val="Textedebulles"/>
                        <w:color w:val="4F81BD" w:themeColor="accent1"/>
                      </w:rPr>
                      <w:t xml:space="preserve"> Camille </w:t>
                    </w:r>
                  </w:sdtContent>
                </w:sdt>
              </w:p>
            </w:tc>
          </w:tr>
          <w:tr w:rsidR="00EC0A0B" w:rsidRPr="00BF6A68" w14:paraId="1E6BE3A3" w14:textId="77777777" w:rsidTr="00C41A1D">
            <w:trPr>
              <w:trHeight w:val="551"/>
            </w:trPr>
            <w:tc>
              <w:tcPr>
                <w:tcW w:w="2971" w:type="pct"/>
                <w:tcBorders>
                  <w:top w:val="nil"/>
                  <w:left w:val="single" w:sz="4" w:space="0" w:color="4F81BD"/>
                  <w:bottom w:val="nil"/>
                  <w:right w:val="nil"/>
                </w:tcBorders>
                <w:shd w:val="clear" w:color="auto" w:fill="FFFFFF"/>
              </w:tcPr>
              <w:p w14:paraId="23FC0AC8" w14:textId="1E216E20" w:rsidR="00EC0A0B" w:rsidRPr="00EC0A0B" w:rsidRDefault="00EC0A0B" w:rsidP="00EC0A0B">
                <w:r w:rsidRPr="00E91442">
                  <w:rPr>
                    <w:rStyle w:val="TAStylefonc"/>
                  </w:rPr>
                  <w:t>Chemin :</w:t>
                </w:r>
                <w:r w:rsidRPr="00EC0A0B">
                  <w:t xml:space="preserve"> </w:t>
                </w:r>
                <w:sdt>
                  <w:sdtPr>
                    <w:alias w:val="Chemin"/>
                    <w:tag w:val="Chemin"/>
                    <w:id w:val="11360543"/>
                    <w:placeholder>
                      <w:docPart w:val="FACB06721372104FACF696CA1D192B3F"/>
                    </w:placeholder>
                  </w:sdtPr>
                  <w:sdtContent>
                    <w:proofErr w:type="spellStart"/>
                    <w:r w:rsidR="00F60A99">
                      <w:t>models</w:t>
                    </w:r>
                    <w:proofErr w:type="spellEnd"/>
                    <w:r w:rsidR="00F60A99">
                      <w:t>/</w:t>
                    </w:r>
                    <w:r w:rsidRPr="00EC0A0B">
                      <w:t xml:space="preserve"> </w:t>
                    </w:r>
                  </w:sdtContent>
                </w:sdt>
              </w:p>
            </w:tc>
            <w:tc>
              <w:tcPr>
                <w:tcW w:w="2029" w:type="pct"/>
                <w:gridSpan w:val="4"/>
                <w:tcBorders>
                  <w:top w:val="nil"/>
                  <w:left w:val="nil"/>
                  <w:bottom w:val="nil"/>
                  <w:right w:val="single" w:sz="4" w:space="0" w:color="4F81BD"/>
                </w:tcBorders>
                <w:shd w:val="clear" w:color="auto" w:fill="FFFFFF"/>
              </w:tcPr>
              <w:p w14:paraId="173650D5" w14:textId="2C706C99" w:rsidR="00EC0A0B" w:rsidRPr="00EC0A0B" w:rsidRDefault="00EC0A0B" w:rsidP="00EC0A0B">
                <w:r>
                  <w:rPr>
                    <w:rStyle w:val="TAElementclairmarqu"/>
                  </w:rPr>
                  <w:t xml:space="preserve">         </w:t>
                </w:r>
                <w:r w:rsidRPr="00EC0A0B">
                  <w:rPr>
                    <w:rStyle w:val="TAStylefonc"/>
                  </w:rPr>
                  <w:t>Statut :</w:t>
                </w:r>
                <w:r w:rsidRPr="00EC0A0B">
                  <w:t xml:space="preserve"> </w:t>
                </w:r>
                <w:sdt>
                  <w:sdtPr>
                    <w:rPr>
                      <w:rStyle w:val="TAStyleclair"/>
                    </w:rPr>
                    <w:alias w:val="Statut"/>
                    <w:tag w:val="Statut"/>
                    <w:id w:val="11360544"/>
                    <w:placeholder>
                      <w:docPart w:val="BA434D8F59AF3046B8F860F58F88337C"/>
                    </w:placeholder>
                    <w:dropDownList>
                      <w:listItem w:displayText="Initial" w:value="Initial"/>
                      <w:listItem w:displayText="En Cours" w:value="En Cours"/>
                      <w:listItem w:displayText="Final" w:value="Final"/>
                    </w:dropDownList>
                  </w:sdtPr>
                  <w:sdtContent>
                    <w:r w:rsidR="00F60A99">
                      <w:rPr>
                        <w:rStyle w:val="TAStyleclair"/>
                      </w:rPr>
                      <w:t>En Cours</w:t>
                    </w:r>
                  </w:sdtContent>
                </w:sdt>
              </w:p>
              <w:p w14:paraId="19C7BB5F" w14:textId="77777777" w:rsidR="00EC0A0B" w:rsidRPr="00E91442" w:rsidRDefault="00EC0A0B" w:rsidP="00EC0A0B"/>
            </w:tc>
          </w:tr>
          <w:tr w:rsidR="00EC0A0B" w:rsidRPr="002B2ECB" w14:paraId="2780AB1D" w14:textId="77777777" w:rsidTr="00C41A1D">
            <w:trPr>
              <w:trHeight w:val="489"/>
            </w:trPr>
            <w:tc>
              <w:tcPr>
                <w:tcW w:w="3261" w:type="pct"/>
                <w:gridSpan w:val="3"/>
                <w:tcBorders>
                  <w:top w:val="nil"/>
                  <w:left w:val="single" w:sz="4" w:space="0" w:color="4F81BD"/>
                  <w:bottom w:val="single" w:sz="6" w:space="0" w:color="4F81BD"/>
                  <w:right w:val="nil"/>
                </w:tcBorders>
                <w:shd w:val="clear" w:color="auto" w:fill="FFFFFF"/>
              </w:tcPr>
              <w:p w14:paraId="2C089991" w14:textId="388E3020" w:rsidR="00EC0A0B" w:rsidRPr="00EC0A0B" w:rsidRDefault="00EC0A0B" w:rsidP="00EC0A0B">
                <w:r w:rsidRPr="00E91442">
                  <w:rPr>
                    <w:rStyle w:val="TAStylefonc"/>
                  </w:rPr>
                  <w:t>Destinataire(s) :</w:t>
                </w:r>
                <w:r w:rsidRPr="00EC0A0B">
                  <w:t xml:space="preserve"> </w:t>
                </w:r>
                <w:sdt>
                  <w:sdtPr>
                    <w:rPr>
                      <w:rStyle w:val="TAStyleclair"/>
                    </w:rPr>
                    <w:alias w:val="Destinataire(s)"/>
                    <w:tag w:val="Destinataire(s)"/>
                    <w:id w:val="11360545"/>
                    <w:placeholder>
                      <w:docPart w:val="B1C9FBB3464B764696FB9AF28F107A66"/>
                    </w:placeholder>
                  </w:sdtPr>
                  <w:sdtContent>
                    <w:r w:rsidRPr="00EC0A0B">
                      <w:rPr>
                        <w:rStyle w:val="TAStyleclair"/>
                      </w:rPr>
                      <w:t>&lt;</w:t>
                    </w:r>
                    <w:r w:rsidR="00F60A99">
                      <w:rPr>
                        <w:rStyle w:val="TAStyleclair"/>
                      </w:rPr>
                      <w:t>destinataire</w:t>
                    </w:r>
                    <w:r w:rsidR="005A4BC3">
                      <w:rPr>
                        <w:rStyle w:val="TAStyleclair"/>
                      </w:rPr>
                      <w:t>&gt;</w:t>
                    </w:r>
                  </w:sdtContent>
                </w:sdt>
              </w:p>
            </w:tc>
            <w:tc>
              <w:tcPr>
                <w:tcW w:w="1739" w:type="pct"/>
                <w:gridSpan w:val="2"/>
                <w:tcBorders>
                  <w:top w:val="nil"/>
                  <w:left w:val="nil"/>
                  <w:bottom w:val="single" w:sz="6" w:space="0" w:color="4F81BD"/>
                  <w:right w:val="single" w:sz="4" w:space="0" w:color="4F81BD"/>
                </w:tcBorders>
                <w:shd w:val="clear" w:color="auto" w:fill="FFFFFF"/>
              </w:tcPr>
              <w:p w14:paraId="60F80FBD" w14:textId="57DAC923" w:rsidR="00EC0A0B" w:rsidRPr="00EC0A0B" w:rsidRDefault="00EC0A0B" w:rsidP="00EC0A0B">
                <w:r w:rsidRPr="00E91442">
                  <w:rPr>
                    <w:rStyle w:val="TAStylefonc"/>
                  </w:rPr>
                  <w:t>Page(s)</w:t>
                </w:r>
                <w:r w:rsidRPr="00EC0A0B">
                  <w:rPr>
                    <w:rStyle w:val="TAElementclairmarqu"/>
                  </w:rPr>
                  <w:t xml:space="preserve"> : </w:t>
                </w:r>
                <w:sdt>
                  <w:sdtPr>
                    <w:rPr>
                      <w:rStyle w:val="TAStyleclair"/>
                    </w:rPr>
                    <w:alias w:val="ta_pages"/>
                    <w:tag w:val="ta_pages"/>
                    <w:id w:val="11360546"/>
                    <w:placeholder>
                      <w:docPart w:val="7349E046AF537A4ABCBC00E4E93E785B"/>
                    </w:placeholder>
                  </w:sdtPr>
                  <w:sdtContent>
                    <w:r w:rsidR="00F60A99">
                      <w:rPr>
                        <w:rStyle w:val="TAStyleclair"/>
                      </w:rPr>
                      <w:t>2</w:t>
                    </w:r>
                  </w:sdtContent>
                </w:sdt>
              </w:p>
            </w:tc>
          </w:tr>
          <w:tr w:rsidR="00EC0A0B" w:rsidRPr="005C3E7D" w14:paraId="14B5656E" w14:textId="77777777" w:rsidTr="00C41A1D">
            <w:trPr>
              <w:trHeight w:val="706"/>
            </w:trPr>
            <w:tc>
              <w:tcPr>
                <w:tcW w:w="5000" w:type="pct"/>
                <w:gridSpan w:val="5"/>
                <w:tcBorders>
                  <w:top w:val="single" w:sz="4" w:space="0" w:color="4F81BD"/>
                  <w:left w:val="single" w:sz="4" w:space="0" w:color="4F81BD"/>
                  <w:bottom w:val="single" w:sz="4" w:space="0" w:color="4F81BD"/>
                  <w:right w:val="single" w:sz="4" w:space="0" w:color="4F81BD"/>
                </w:tcBorders>
                <w:shd w:val="clear" w:color="auto" w:fill="FFFFFF"/>
                <w:vAlign w:val="center"/>
              </w:tcPr>
              <w:p w14:paraId="0E314F21" w14:textId="39B09112" w:rsidR="00EC0A0B" w:rsidRPr="00EC0A0B" w:rsidRDefault="00000000" w:rsidP="00EC0A0B">
                <w:pPr>
                  <w:rPr>
                    <w:rStyle w:val="TATitredoc"/>
                  </w:rPr>
                </w:pPr>
                <w:sdt>
                  <w:sdtPr>
                    <w:rPr>
                      <w:rStyle w:val="TATitredoc"/>
                    </w:rPr>
                    <w:alias w:val="Projet"/>
                    <w:id w:val="11360547"/>
                    <w:placeholder>
                      <w:docPart w:val="20574FCA0893C146822633098A111598"/>
                    </w:placeholder>
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<w:text/>
                  </w:sdtPr>
                  <w:sdtContent>
                    <w:r w:rsidR="005A4BC3">
                      <w:rPr>
                        <w:rStyle w:val="TATitredoc"/>
                      </w:rPr>
                      <w:t>IN</w:t>
                    </w:r>
                    <w:r w:rsidR="00F60A99">
                      <w:rPr>
                        <w:rStyle w:val="TATitredoc"/>
                      </w:rPr>
                      <w:t xml:space="preserve"> </w:t>
                    </w:r>
                    <w:r w:rsidR="005A4BC3">
                      <w:rPr>
                        <w:rStyle w:val="TATitredoc"/>
                      </w:rPr>
                      <w:t>G</w:t>
                    </w:r>
                    <w:r w:rsidR="00F60A99">
                      <w:rPr>
                        <w:rStyle w:val="TATitredoc"/>
                      </w:rPr>
                      <w:t xml:space="preserve">roup </w:t>
                    </w:r>
                    <w:r w:rsidR="005A4BC3">
                      <w:rPr>
                        <w:rStyle w:val="TATitredoc"/>
                      </w:rPr>
                      <w:t>1</w:t>
                    </w:r>
                  </w:sdtContent>
                </w:sdt>
              </w:p>
            </w:tc>
          </w:tr>
        </w:tbl>
        <w:tbl>
          <w:tblPr>
            <w:tblStyle w:val="Listeclaire-Accent11"/>
            <w:tblW w:w="0" w:type="auto"/>
            <w:jc w:val="center"/>
            <w:tblLook w:val="04A0" w:firstRow="1" w:lastRow="0" w:firstColumn="1" w:lastColumn="0" w:noHBand="0" w:noVBand="1"/>
          </w:tblPr>
          <w:tblGrid>
            <w:gridCol w:w="2303"/>
            <w:gridCol w:w="2303"/>
            <w:gridCol w:w="2303"/>
            <w:gridCol w:w="2303"/>
          </w:tblGrid>
          <w:tr w:rsidR="00EC0A0B" w14:paraId="0737E3D0" w14:textId="77777777" w:rsidTr="00C41A1D">
            <w:tr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303" w:type="dxa"/>
              </w:tcPr>
              <w:p w14:paraId="237C2101" w14:textId="77777777" w:rsidR="00EC0A0B" w:rsidRPr="00EC0A0B" w:rsidRDefault="00EC0A0B" w:rsidP="00EC0A0B">
                <w:pPr>
                  <w:pStyle w:val="TAElementClaircentr"/>
                  <w:rPr>
                    <w:rStyle w:val="TAElementclairmarqu"/>
                  </w:rPr>
                </w:pPr>
                <w:r w:rsidRPr="00270E21">
                  <w:rPr>
                    <w:rStyle w:val="TAElementclairmarqu"/>
                  </w:rPr>
                  <w:t>Version</w:t>
                </w:r>
              </w:p>
            </w:tc>
            <w:tc>
              <w:tcPr>
                <w:tcW w:w="2303" w:type="dxa"/>
              </w:tcPr>
              <w:p w14:paraId="6C0AF3AF" w14:textId="77777777" w:rsidR="00EC0A0B" w:rsidRPr="00EC0A0B" w:rsidRDefault="00EC0A0B" w:rsidP="00EC0A0B">
                <w:pPr>
                  <w:pStyle w:val="TAElementClaircentr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Style w:val="TAElementclairmarqu"/>
                  </w:rPr>
                </w:pPr>
                <w:r w:rsidRPr="00270E21">
                  <w:rPr>
                    <w:rStyle w:val="TAElementclairmarqu"/>
                  </w:rPr>
                  <w:t>Date</w:t>
                </w:r>
              </w:p>
            </w:tc>
            <w:tc>
              <w:tcPr>
                <w:tcW w:w="2303" w:type="dxa"/>
              </w:tcPr>
              <w:p w14:paraId="7B3375FC" w14:textId="77777777" w:rsidR="00EC0A0B" w:rsidRPr="00EC0A0B" w:rsidRDefault="00EC0A0B" w:rsidP="00EC0A0B">
                <w:pPr>
                  <w:pStyle w:val="TAElementClaircentr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Style w:val="TAElementclairmarqu"/>
                  </w:rPr>
                </w:pPr>
                <w:r w:rsidRPr="00270E21">
                  <w:rPr>
                    <w:rStyle w:val="TAElementclairmarqu"/>
                  </w:rPr>
                  <w:t>Modifications</w:t>
                </w:r>
              </w:p>
            </w:tc>
            <w:tc>
              <w:tcPr>
                <w:tcW w:w="2303" w:type="dxa"/>
              </w:tcPr>
              <w:p w14:paraId="004236AB" w14:textId="77777777" w:rsidR="00EC0A0B" w:rsidRPr="00EC0A0B" w:rsidRDefault="00EC0A0B" w:rsidP="00EC0A0B">
                <w:pPr>
                  <w:pStyle w:val="TAElementClaircentr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Style w:val="TAElementclairmarqu"/>
                  </w:rPr>
                </w:pPr>
                <w:r>
                  <w:rPr>
                    <w:rStyle w:val="TAElementclairmarqu"/>
                  </w:rPr>
                  <w:t>Rédacteur(s)</w:t>
                </w:r>
              </w:p>
            </w:tc>
          </w:tr>
          <w:tr w:rsidR="00EC0A0B" w14:paraId="4FE3DDC1" w14:textId="77777777" w:rsidTr="00C41A1D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303" w:type="dxa"/>
              </w:tcPr>
              <w:p w14:paraId="062B640E" w14:textId="54553098" w:rsidR="00EC0A0B" w:rsidRPr="00EC0A0B" w:rsidRDefault="00F60A99" w:rsidP="00EC0A0B">
                <w:pPr>
                  <w:pStyle w:val="TATextcentr"/>
                  <w:rPr>
                    <w:rStyle w:val="TAElementclairmarqu"/>
                    <w:color w:val="000000" w:themeColor="text1"/>
                    <w:sz w:val="22"/>
                  </w:rPr>
                </w:pPr>
                <w:r>
                  <w:rPr>
                    <w:rStyle w:val="TAElementclairmarqu"/>
                    <w:color w:val="000000" w:themeColor="text1"/>
                    <w:sz w:val="22"/>
                  </w:rPr>
                  <w:t>1.1</w:t>
                </w:r>
              </w:p>
            </w:tc>
            <w:tc>
              <w:tcPr>
                <w:tcW w:w="2303" w:type="dxa"/>
              </w:tcPr>
              <w:p w14:paraId="49AA257F" w14:textId="542B4B70" w:rsidR="00EC0A0B" w:rsidRPr="00EC0A0B" w:rsidRDefault="00F60A99" w:rsidP="00EC0A0B">
                <w:pPr>
                  <w:pStyle w:val="TATextcent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Style w:val="TAElementclairmarqu"/>
                    <w:b w:val="0"/>
                    <w:color w:val="000000" w:themeColor="text1"/>
                    <w:sz w:val="22"/>
                  </w:rPr>
                </w:pPr>
                <w:r>
                  <w:rPr>
                    <w:rStyle w:val="TAElementclairmarqu"/>
                    <w:b w:val="0"/>
                    <w:color w:val="000000" w:themeColor="text1"/>
                    <w:sz w:val="22"/>
                  </w:rPr>
                  <w:t>25/09/2026</w:t>
                </w:r>
              </w:p>
            </w:tc>
            <w:tc>
              <w:tcPr>
                <w:tcW w:w="2303" w:type="dxa"/>
              </w:tcPr>
              <w:p w14:paraId="1F6D6178" w14:textId="77777777" w:rsidR="00EC0A0B" w:rsidRPr="00EC0A0B" w:rsidRDefault="00EC0A0B" w:rsidP="00EC0A0B">
                <w:pPr>
                  <w:pStyle w:val="TATextcent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Style w:val="TAElementclairmarqu"/>
                    <w:b w:val="0"/>
                    <w:color w:val="000000" w:themeColor="text1"/>
                    <w:sz w:val="22"/>
                  </w:rPr>
                </w:pPr>
                <w:r w:rsidRPr="00EC0A0B">
                  <w:rPr>
                    <w:rStyle w:val="TAElementclairmarqu"/>
                    <w:b w:val="0"/>
                    <w:color w:val="000000" w:themeColor="text1"/>
                    <w:sz w:val="22"/>
                  </w:rPr>
                  <w:t>-</w:t>
                </w:r>
              </w:p>
            </w:tc>
            <w:tc>
              <w:tcPr>
                <w:tcW w:w="2303" w:type="dxa"/>
              </w:tcPr>
              <w:p w14:paraId="4240ED7E" w14:textId="1EA740D2" w:rsidR="00EC0A0B" w:rsidRPr="00EC0A0B" w:rsidRDefault="00F60A99" w:rsidP="00EC0A0B">
                <w:pPr>
                  <w:pStyle w:val="TATextcent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Style w:val="TAElementclairmarqu"/>
                    <w:b w:val="0"/>
                    <w:color w:val="000000" w:themeColor="text1"/>
                    <w:sz w:val="22"/>
                  </w:rPr>
                </w:pPr>
                <w:r>
                  <w:rPr>
                    <w:rStyle w:val="TAElementclairmarqu"/>
                    <w:b w:val="0"/>
                    <w:color w:val="000000" w:themeColor="text1"/>
                  </w:rPr>
                  <w:t>FI</w:t>
                </w:r>
                <w:r w:rsidRPr="00F60A99">
                  <w:rPr>
                    <w:rStyle w:val="TAElementclairmarqu"/>
                    <w:b w:val="0"/>
                    <w:color w:val="000000" w:themeColor="text1"/>
                  </w:rPr>
                  <w:t>LAUDEAU</w:t>
                </w:r>
                <w:r>
                  <w:rPr>
                    <w:rStyle w:val="TAElementclairmarqu"/>
                    <w:b w:val="0"/>
                    <w:color w:val="000000" w:themeColor="text1"/>
                    <w:sz w:val="22"/>
                  </w:rPr>
                  <w:t xml:space="preserve"> Marius</w:t>
                </w:r>
              </w:p>
            </w:tc>
          </w:tr>
        </w:tbl>
        <w:p w14:paraId="73BF0CED" w14:textId="77777777" w:rsidR="00EC0A0B" w:rsidRDefault="00000000" w:rsidP="00EC0A0B">
          <w:pPr>
            <w:pStyle w:val="TATitre"/>
          </w:pPr>
        </w:p>
      </w:sdtContent>
    </w:sdt>
    <w:p w14:paraId="0F80437B" w14:textId="07B0DB43" w:rsidR="004059D0" w:rsidRPr="00F60A99" w:rsidRDefault="004059D0" w:rsidP="00F60A99">
      <w:pPr>
        <w:rPr>
          <w:rStyle w:val="TATitredoc"/>
        </w:rPr>
      </w:pPr>
      <w:r>
        <w:rPr>
          <w:rStyle w:val="TATitredoc"/>
        </w:rPr>
        <w:t>Objectif :</w:t>
      </w:r>
      <w:r w:rsidR="00F60A99">
        <w:rPr>
          <w:rStyle w:val="TATitredoc"/>
        </w:rPr>
        <w:t xml:space="preserve"> Bien préparer la première réunion</w:t>
      </w:r>
    </w:p>
    <w:p w14:paraId="46A990C3" w14:textId="77777777" w:rsidR="004059D0" w:rsidRDefault="004059D0" w:rsidP="004059D0">
      <w:pPr>
        <w:pStyle w:val="TATexte"/>
        <w:rPr>
          <w:rStyle w:val="TATitredoc"/>
        </w:rPr>
      </w:pPr>
      <w:r>
        <w:rPr>
          <w:rStyle w:val="TATitredoc"/>
        </w:rPr>
        <w:t>Ensemble des informations à obtenir :</w:t>
      </w:r>
    </w:p>
    <w:p w14:paraId="722362D3" w14:textId="77777777" w:rsidR="004059D0" w:rsidRDefault="004059D0" w:rsidP="004059D0">
      <w:pPr>
        <w:pStyle w:val="TATitre1avecnumrotation"/>
        <w:rPr>
          <w:rStyle w:val="TATitredoc"/>
        </w:rPr>
      </w:pPr>
      <w:r>
        <w:rPr>
          <w:rStyle w:val="TATitredoc"/>
        </w:rPr>
        <w:t>Question 1 :&lt;texte&gt;</w:t>
      </w:r>
    </w:p>
    <w:p w14:paraId="52933EA0" w14:textId="77777777" w:rsidR="004059D0" w:rsidRDefault="004059D0" w:rsidP="004059D0">
      <w:pPr>
        <w:pStyle w:val="TATitre2avecnumrotation"/>
      </w:pPr>
      <w:r>
        <w:t>&lt;Sous-question n°1&gt;</w:t>
      </w:r>
    </w:p>
    <w:p w14:paraId="75D65145" w14:textId="77777777" w:rsidR="00B84989" w:rsidRPr="00B84989" w:rsidRDefault="00B84989" w:rsidP="00B84989">
      <w:pPr>
        <w:pStyle w:val="TATexte"/>
      </w:pPr>
    </w:p>
    <w:p w14:paraId="39F8B968" w14:textId="77777777" w:rsidR="00B84989" w:rsidRDefault="00B84989" w:rsidP="00B84989">
      <w:pPr>
        <w:pStyle w:val="TATitre2avecnumrotation"/>
      </w:pPr>
      <w:r>
        <w:t>&lt;Sous-question n°2&gt;</w:t>
      </w:r>
    </w:p>
    <w:p w14:paraId="15ED8F7E" w14:textId="77777777" w:rsidR="00B84989" w:rsidRPr="00B84989" w:rsidRDefault="00B84989" w:rsidP="00B84989">
      <w:pPr>
        <w:pStyle w:val="TATexte"/>
      </w:pPr>
    </w:p>
    <w:p w14:paraId="55A69DE7" w14:textId="77777777" w:rsidR="00B84989" w:rsidRDefault="00B84989" w:rsidP="00B84989">
      <w:pPr>
        <w:pStyle w:val="TATitre1avecnumrotation"/>
        <w:rPr>
          <w:rStyle w:val="TATitredoc"/>
        </w:rPr>
      </w:pPr>
      <w:r>
        <w:rPr>
          <w:rStyle w:val="TATitredoc"/>
        </w:rPr>
        <w:lastRenderedPageBreak/>
        <w:t>Question 2 :&lt;texte&gt;</w:t>
      </w:r>
    </w:p>
    <w:p w14:paraId="74048B8B" w14:textId="77777777" w:rsidR="00A00696" w:rsidRDefault="00B84989" w:rsidP="00A00696">
      <w:pPr>
        <w:pStyle w:val="TATitre2avecnumrotation"/>
      </w:pPr>
      <w:r>
        <w:t>&lt;Sous-question n°1&gt;</w:t>
      </w:r>
    </w:p>
    <w:p w14:paraId="6D6A5186" w14:textId="77777777" w:rsidR="00B84989" w:rsidRPr="00B84989" w:rsidRDefault="00B84989" w:rsidP="00B84989">
      <w:pPr>
        <w:pStyle w:val="TATexte"/>
      </w:pPr>
    </w:p>
    <w:p w14:paraId="22C66F74" w14:textId="77777777" w:rsidR="00B84989" w:rsidRDefault="00B84989" w:rsidP="00B84989">
      <w:pPr>
        <w:pStyle w:val="TATitre2avecnumrotation"/>
      </w:pPr>
      <w:r>
        <w:t>&lt;Sous-question n°2&gt;</w:t>
      </w:r>
    </w:p>
    <w:p w14:paraId="31AE6CAA" w14:textId="77777777" w:rsidR="00B84989" w:rsidRPr="00B84989" w:rsidRDefault="00B84989" w:rsidP="00B84989">
      <w:pPr>
        <w:pStyle w:val="TATexte"/>
      </w:pPr>
    </w:p>
    <w:sectPr w:rsidR="00B84989" w:rsidRPr="00B84989" w:rsidSect="00805BB1">
      <w:headerReference w:type="default" r:id="rId12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3E3D0F" w14:textId="77777777" w:rsidR="00282601" w:rsidRDefault="00282601" w:rsidP="00302822">
      <w:r>
        <w:separator/>
      </w:r>
    </w:p>
  </w:endnote>
  <w:endnote w:type="continuationSeparator" w:id="0">
    <w:p w14:paraId="0F6D1455" w14:textId="77777777" w:rsidR="00282601" w:rsidRDefault="00282601" w:rsidP="003028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icrosoft Sans Serif">
    <w:panose1 w:val="020B0604020202020204"/>
    <w:charset w:val="00"/>
    <w:family w:val="swiss"/>
    <w:pitch w:val="variable"/>
    <w:sig w:usb0="E1002AFF" w:usb1="C0000002" w:usb2="00000008" w:usb3="00000000" w:csb0="000101FF" w:csb1="00000000"/>
  </w:font>
  <w:font w:name="Consolas">
    <w:panose1 w:val="020B0609020204030204"/>
    <w:charset w:val="00"/>
    <w:family w:val="modern"/>
    <w:pitch w:val="fixed"/>
    <w:sig w:usb0="A00002EF" w:usb1="4000204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3FA7B5" w14:textId="77777777" w:rsidR="00282601" w:rsidRDefault="00282601" w:rsidP="00302822">
      <w:r>
        <w:separator/>
      </w:r>
    </w:p>
  </w:footnote>
  <w:footnote w:type="continuationSeparator" w:id="0">
    <w:p w14:paraId="01D064D2" w14:textId="77777777" w:rsidR="00282601" w:rsidRDefault="00282601" w:rsidP="003028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F7A195" w14:textId="77777777" w:rsidR="00EC0A0B" w:rsidRPr="00EC0A0B" w:rsidRDefault="00EC0A0B">
    <w:pPr>
      <w:pStyle w:val="En-tte"/>
    </w:pPr>
    <w:r w:rsidRPr="00EC0A0B">
      <w:rPr>
        <w:noProof/>
      </w:rPr>
      <w:drawing>
        <wp:anchor distT="0" distB="0" distL="114300" distR="114300" simplePos="0" relativeHeight="251659264" behindDoc="0" locked="0" layoutInCell="1" allowOverlap="1" wp14:anchorId="386B134B" wp14:editId="7ECFF4F1">
          <wp:simplePos x="0" y="0"/>
          <wp:positionH relativeFrom="column">
            <wp:posOffset>-932996</wp:posOffset>
          </wp:positionH>
          <wp:positionV relativeFrom="paragraph">
            <wp:posOffset>-465909</wp:posOffset>
          </wp:positionV>
          <wp:extent cx="1278527" cy="888275"/>
          <wp:effectExtent l="19050" t="0" r="0" b="0"/>
          <wp:wrapNone/>
          <wp:docPr id="2" name="Image 0" descr="Sans titre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0" descr="Sans titre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278527" cy="886729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14:paraId="5BFEB71B" w14:textId="77777777" w:rsidR="00EC0A0B" w:rsidRDefault="00EC0A0B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E54293D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5A807F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8E8C08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34A2867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E9446C4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224AEB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842C193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C90252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9E46B6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602935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A5E5CA5"/>
    <w:multiLevelType w:val="multilevel"/>
    <w:tmpl w:val="C750F100"/>
    <w:numStyleLink w:val="TAListetiret"/>
  </w:abstractNum>
  <w:abstractNum w:abstractNumId="11" w15:restartNumberingAfterBreak="0">
    <w:nsid w:val="0BF32026"/>
    <w:multiLevelType w:val="multilevel"/>
    <w:tmpl w:val="F4DA04AA"/>
    <w:styleLink w:val="TAListehirarchique"/>
    <w:lvl w:ilvl="0">
      <w:start w:val="1"/>
      <w:numFmt w:val="decimal"/>
      <w:pStyle w:val="TATitre1avecnumrotation"/>
      <w:suff w:val="space"/>
      <w:lvlText w:val="%1."/>
      <w:lvlJc w:val="left"/>
      <w:pPr>
        <w:ind w:left="187" w:hanging="187"/>
      </w:pPr>
      <w:rPr>
        <w:rFonts w:ascii="Palatino Linotype" w:eastAsiaTheme="majorEastAsia" w:hAnsi="Palatino Linotype" w:cstheme="majorBidi" w:hint="default"/>
      </w:rPr>
    </w:lvl>
    <w:lvl w:ilvl="1">
      <w:start w:val="1"/>
      <w:numFmt w:val="decimal"/>
      <w:pStyle w:val="TATitre2avecnumrotation"/>
      <w:suff w:val="space"/>
      <w:lvlText w:val="%1.%2."/>
      <w:lvlJc w:val="left"/>
      <w:pPr>
        <w:ind w:left="613" w:hanging="187"/>
      </w:pPr>
      <w:rPr>
        <w:rFonts w:hint="default"/>
      </w:rPr>
    </w:lvl>
    <w:lvl w:ilvl="2">
      <w:start w:val="1"/>
      <w:numFmt w:val="decimal"/>
      <w:pStyle w:val="TATitre3avecnumrotation"/>
      <w:suff w:val="space"/>
      <w:lvlText w:val="%1.%2.%3."/>
      <w:lvlJc w:val="left"/>
      <w:pPr>
        <w:ind w:left="1435" w:hanging="187"/>
      </w:pPr>
      <w:rPr>
        <w:rFonts w:hint="default"/>
      </w:rPr>
    </w:lvl>
    <w:lvl w:ilvl="3">
      <w:start w:val="1"/>
      <w:numFmt w:val="decimal"/>
      <w:pStyle w:val="TATitre4avecnumrotation"/>
      <w:suff w:val="space"/>
      <w:lvlText w:val="%1.%2.%3.%4."/>
      <w:lvlJc w:val="left"/>
      <w:pPr>
        <w:ind w:left="2059" w:hanging="187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2683" w:hanging="187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3307" w:hanging="187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3931" w:hanging="187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4555" w:hanging="187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5179" w:hanging="187"/>
      </w:pPr>
      <w:rPr>
        <w:rFonts w:hint="default"/>
      </w:rPr>
    </w:lvl>
  </w:abstractNum>
  <w:abstractNum w:abstractNumId="12" w15:restartNumberingAfterBreak="0">
    <w:nsid w:val="12922A27"/>
    <w:multiLevelType w:val="multilevel"/>
    <w:tmpl w:val="F4EE16C0"/>
    <w:name w:val="TA Liste à puce 2"/>
    <w:lvl w:ilvl="0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  <w:color w:val="1F497D" w:themeColor="text2"/>
      </w:rPr>
    </w:lvl>
    <w:lvl w:ilvl="1">
      <w:start w:val="1"/>
      <w:numFmt w:val="bullet"/>
      <w:lvlText w:val=""/>
      <w:lvlJc w:val="left"/>
      <w:pPr>
        <w:ind w:left="1724" w:hanging="360"/>
      </w:pPr>
      <w:rPr>
        <w:rFonts w:ascii="Symbol" w:hAnsi="Symbol" w:hint="default"/>
        <w:color w:val="4F81BD" w:themeColor="accent1"/>
      </w:rPr>
    </w:lvl>
    <w:lvl w:ilvl="2">
      <w:start w:val="1"/>
      <w:numFmt w:val="bullet"/>
      <w:lvlText w:val=""/>
      <w:lvlJc w:val="left"/>
      <w:pPr>
        <w:ind w:left="2444" w:hanging="360"/>
      </w:pPr>
      <w:rPr>
        <w:rFonts w:ascii="Symbol" w:hAnsi="Symbol" w:hint="default"/>
        <w:color w:val="8DB3E2" w:themeColor="text2" w:themeTint="66"/>
      </w:rPr>
    </w:lvl>
    <w:lvl w:ilvl="3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  <w:color w:val="C6D9F1" w:themeColor="text2" w:themeTint="33"/>
      </w:rPr>
    </w:lvl>
    <w:lvl w:ilvl="4">
      <w:start w:val="1"/>
      <w:numFmt w:val="bullet"/>
      <w:lvlText w:val="o"/>
      <w:lvlJc w:val="left"/>
      <w:pPr>
        <w:ind w:left="3884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3" w15:restartNumberingAfterBreak="0">
    <w:nsid w:val="1D8B13B6"/>
    <w:multiLevelType w:val="multilevel"/>
    <w:tmpl w:val="3686F990"/>
    <w:styleLink w:val="TAListenumros"/>
    <w:lvl w:ilvl="0">
      <w:start w:val="1"/>
      <w:numFmt w:val="decimal"/>
      <w:pStyle w:val="TAListenumro1"/>
      <w:lvlText w:val="%1."/>
      <w:lvlJc w:val="left"/>
      <w:pPr>
        <w:ind w:left="624" w:hanging="284"/>
      </w:pPr>
      <w:rPr>
        <w:rFonts w:hint="default"/>
        <w:color w:val="1F497D" w:themeColor="text2"/>
      </w:rPr>
    </w:lvl>
    <w:lvl w:ilvl="1">
      <w:start w:val="1"/>
      <w:numFmt w:val="decimal"/>
      <w:pStyle w:val="TAListenumro2"/>
      <w:lvlText w:val="%2."/>
      <w:lvlJc w:val="left"/>
      <w:pPr>
        <w:ind w:left="1361" w:hanging="284"/>
      </w:pPr>
      <w:rPr>
        <w:rFonts w:hint="default"/>
        <w:color w:val="1F497D" w:themeColor="text2"/>
      </w:rPr>
    </w:lvl>
    <w:lvl w:ilvl="2">
      <w:start w:val="1"/>
      <w:numFmt w:val="decimal"/>
      <w:pStyle w:val="TAListenumro3"/>
      <w:lvlText w:val="%3."/>
      <w:lvlJc w:val="left"/>
      <w:pPr>
        <w:ind w:left="2098" w:hanging="284"/>
      </w:pPr>
      <w:rPr>
        <w:rFonts w:hint="default"/>
        <w:color w:val="4F81BD" w:themeColor="accent1"/>
      </w:rPr>
    </w:lvl>
    <w:lvl w:ilvl="3">
      <w:start w:val="1"/>
      <w:numFmt w:val="decimal"/>
      <w:pStyle w:val="TAListenumro4"/>
      <w:lvlText w:val="%4."/>
      <w:lvlJc w:val="left"/>
      <w:pPr>
        <w:ind w:left="2835" w:hanging="284"/>
      </w:pPr>
      <w:rPr>
        <w:rFonts w:hint="default"/>
        <w:color w:val="8DB3E2" w:themeColor="text2" w:themeTint="66"/>
      </w:rPr>
    </w:lvl>
    <w:lvl w:ilvl="4">
      <w:start w:val="1"/>
      <w:numFmt w:val="decimal"/>
      <w:lvlText w:val="%5."/>
      <w:lvlJc w:val="left"/>
      <w:pPr>
        <w:ind w:left="3572" w:hanging="284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4309" w:hanging="284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6" w:hanging="284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5783" w:hanging="284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6520" w:hanging="284"/>
      </w:pPr>
      <w:rPr>
        <w:rFonts w:hint="default"/>
      </w:rPr>
    </w:lvl>
  </w:abstractNum>
  <w:abstractNum w:abstractNumId="14" w15:restartNumberingAfterBreak="0">
    <w:nsid w:val="2BBF08C9"/>
    <w:multiLevelType w:val="multilevel"/>
    <w:tmpl w:val="93163E7C"/>
    <w:styleLink w:val="TAListepuce"/>
    <w:lvl w:ilvl="0">
      <w:start w:val="1"/>
      <w:numFmt w:val="bullet"/>
      <w:pStyle w:val="TAListepuce1"/>
      <w:lvlText w:val=""/>
      <w:lvlJc w:val="left"/>
      <w:pPr>
        <w:ind w:left="624" w:hanging="284"/>
      </w:pPr>
      <w:rPr>
        <w:rFonts w:ascii="Symbol" w:hAnsi="Symbol" w:hint="default"/>
        <w:color w:val="1F497D" w:themeColor="text2"/>
      </w:rPr>
    </w:lvl>
    <w:lvl w:ilvl="1">
      <w:start w:val="1"/>
      <w:numFmt w:val="bullet"/>
      <w:pStyle w:val="TAListepuce2"/>
      <w:lvlText w:val=""/>
      <w:lvlJc w:val="left"/>
      <w:pPr>
        <w:tabs>
          <w:tab w:val="num" w:pos="1304"/>
        </w:tabs>
        <w:ind w:left="1361" w:hanging="284"/>
      </w:pPr>
      <w:rPr>
        <w:rFonts w:ascii="Symbol" w:hAnsi="Symbol" w:hint="default"/>
        <w:color w:val="4F81BD" w:themeColor="accent1"/>
      </w:rPr>
    </w:lvl>
    <w:lvl w:ilvl="2">
      <w:start w:val="1"/>
      <w:numFmt w:val="bullet"/>
      <w:pStyle w:val="TAListepuce3"/>
      <w:lvlText w:val=""/>
      <w:lvlJc w:val="left"/>
      <w:pPr>
        <w:tabs>
          <w:tab w:val="num" w:pos="2041"/>
        </w:tabs>
        <w:ind w:left="2098" w:hanging="284"/>
      </w:pPr>
      <w:rPr>
        <w:rFonts w:ascii="Symbol" w:hAnsi="Symbol" w:hint="default"/>
        <w:color w:val="8DB3E2" w:themeColor="text2" w:themeTint="66"/>
      </w:rPr>
    </w:lvl>
    <w:lvl w:ilvl="3">
      <w:start w:val="1"/>
      <w:numFmt w:val="bullet"/>
      <w:pStyle w:val="TAListepuce4"/>
      <w:lvlText w:val=""/>
      <w:lvlJc w:val="left"/>
      <w:pPr>
        <w:tabs>
          <w:tab w:val="num" w:pos="2778"/>
        </w:tabs>
        <w:ind w:left="2835" w:hanging="284"/>
      </w:pPr>
      <w:rPr>
        <w:rFonts w:ascii="Symbol" w:hAnsi="Symbol" w:hint="default"/>
        <w:color w:val="C6D9F1" w:themeColor="text2" w:themeTint="33"/>
      </w:rPr>
    </w:lvl>
    <w:lvl w:ilvl="4">
      <w:start w:val="1"/>
      <w:numFmt w:val="bullet"/>
      <w:lvlText w:val="o"/>
      <w:lvlJc w:val="left"/>
      <w:pPr>
        <w:tabs>
          <w:tab w:val="num" w:pos="3515"/>
        </w:tabs>
        <w:ind w:left="3572" w:hanging="284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252"/>
        </w:tabs>
        <w:ind w:left="4309" w:hanging="284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989"/>
        </w:tabs>
        <w:ind w:left="5046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26"/>
        </w:tabs>
        <w:ind w:left="5783" w:hanging="284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63"/>
        </w:tabs>
        <w:ind w:left="6520" w:hanging="284"/>
      </w:pPr>
      <w:rPr>
        <w:rFonts w:ascii="Wingdings" w:hAnsi="Wingdings" w:hint="default"/>
      </w:rPr>
    </w:lvl>
  </w:abstractNum>
  <w:abstractNum w:abstractNumId="15" w15:restartNumberingAfterBreak="0">
    <w:nsid w:val="3729622A"/>
    <w:multiLevelType w:val="multilevel"/>
    <w:tmpl w:val="C750F100"/>
    <w:styleLink w:val="TAListetiret"/>
    <w:lvl w:ilvl="0">
      <w:start w:val="3"/>
      <w:numFmt w:val="bullet"/>
      <w:pStyle w:val="TAListetiret1"/>
      <w:lvlText w:val="-"/>
      <w:lvlJc w:val="left"/>
      <w:pPr>
        <w:ind w:left="624" w:hanging="284"/>
      </w:pPr>
      <w:rPr>
        <w:rFonts w:ascii="Symbol" w:hAnsi="Symbol" w:hint="default"/>
        <w:b w:val="0"/>
        <w:i w:val="0"/>
        <w:color w:val="auto"/>
      </w:rPr>
    </w:lvl>
    <w:lvl w:ilvl="1">
      <w:start w:val="1"/>
      <w:numFmt w:val="bullet"/>
      <w:pStyle w:val="TAListetiret2"/>
      <w:lvlText w:val="-"/>
      <w:lvlJc w:val="left"/>
      <w:pPr>
        <w:ind w:left="1361" w:hanging="284"/>
      </w:pPr>
      <w:rPr>
        <w:rFonts w:ascii="Symbol" w:hAnsi="Symbol" w:hint="default"/>
        <w:color w:val="4F81BD" w:themeColor="accent1"/>
      </w:rPr>
    </w:lvl>
    <w:lvl w:ilvl="2">
      <w:start w:val="1"/>
      <w:numFmt w:val="bullet"/>
      <w:pStyle w:val="TAListetiret3"/>
      <w:lvlText w:val="-"/>
      <w:lvlJc w:val="left"/>
      <w:pPr>
        <w:ind w:left="2098" w:hanging="284"/>
      </w:pPr>
      <w:rPr>
        <w:rFonts w:ascii="Symbol" w:hAnsi="Symbol" w:hint="default"/>
        <w:color w:val="8DB3E2" w:themeColor="text2" w:themeTint="66"/>
      </w:rPr>
    </w:lvl>
    <w:lvl w:ilvl="3">
      <w:start w:val="1"/>
      <w:numFmt w:val="bullet"/>
      <w:pStyle w:val="TAListetiret4"/>
      <w:lvlText w:val="-"/>
      <w:lvlJc w:val="left"/>
      <w:pPr>
        <w:ind w:left="2835" w:hanging="284"/>
      </w:pPr>
      <w:rPr>
        <w:rFonts w:ascii="Symbol" w:hAnsi="Symbol" w:hint="default"/>
        <w:color w:val="C6D9F1" w:themeColor="text2" w:themeTint="33"/>
      </w:rPr>
    </w:lvl>
    <w:lvl w:ilvl="4">
      <w:start w:val="1"/>
      <w:numFmt w:val="bullet"/>
      <w:lvlText w:val="-"/>
      <w:lvlJc w:val="left"/>
      <w:pPr>
        <w:ind w:left="3572" w:hanging="284"/>
      </w:pPr>
      <w:rPr>
        <w:rFonts w:ascii="Symbol" w:hAnsi="Symbol" w:hint="default"/>
        <w:color w:val="auto"/>
      </w:rPr>
    </w:lvl>
    <w:lvl w:ilvl="5">
      <w:start w:val="1"/>
      <w:numFmt w:val="bullet"/>
      <w:lvlText w:val="-"/>
      <w:lvlJc w:val="left"/>
      <w:pPr>
        <w:ind w:left="4309" w:hanging="284"/>
      </w:pPr>
      <w:rPr>
        <w:rFonts w:ascii="Symbol" w:hAnsi="Symbol" w:hint="default"/>
        <w:color w:val="auto"/>
      </w:rPr>
    </w:lvl>
    <w:lvl w:ilvl="6">
      <w:start w:val="1"/>
      <w:numFmt w:val="bullet"/>
      <w:lvlText w:val="-"/>
      <w:lvlJc w:val="left"/>
      <w:pPr>
        <w:ind w:left="5046" w:hanging="284"/>
      </w:pPr>
      <w:rPr>
        <w:rFonts w:ascii="Symbol" w:hAnsi="Symbol" w:hint="default"/>
        <w:color w:val="auto"/>
      </w:rPr>
    </w:lvl>
    <w:lvl w:ilvl="7">
      <w:start w:val="1"/>
      <w:numFmt w:val="bullet"/>
      <w:lvlText w:val="-"/>
      <w:lvlJc w:val="left"/>
      <w:pPr>
        <w:ind w:left="5783" w:hanging="284"/>
      </w:pPr>
      <w:rPr>
        <w:rFonts w:ascii="Symbol" w:hAnsi="Symbol" w:hint="default"/>
        <w:color w:val="auto"/>
      </w:rPr>
    </w:lvl>
    <w:lvl w:ilvl="8">
      <w:start w:val="1"/>
      <w:numFmt w:val="bullet"/>
      <w:lvlText w:val="-"/>
      <w:lvlJc w:val="left"/>
      <w:pPr>
        <w:ind w:left="6520" w:hanging="284"/>
      </w:pPr>
      <w:rPr>
        <w:rFonts w:ascii="Symbol" w:hAnsi="Symbol" w:hint="default"/>
        <w:color w:val="auto"/>
      </w:rPr>
    </w:lvl>
  </w:abstractNum>
  <w:abstractNum w:abstractNumId="16" w15:restartNumberingAfterBreak="0">
    <w:nsid w:val="38C10C29"/>
    <w:multiLevelType w:val="multilevel"/>
    <w:tmpl w:val="23D654DE"/>
    <w:styleLink w:val="TA2009Hirarchie"/>
    <w:lvl w:ilvl="0">
      <w:start w:val="1"/>
      <w:numFmt w:val="decimal"/>
      <w:suff w:val="space"/>
      <w:lvlText w:val="%1."/>
      <w:lvlJc w:val="left"/>
      <w:pPr>
        <w:ind w:left="357" w:hanging="357"/>
      </w:pPr>
      <w:rPr>
        <w:rFonts w:ascii="Palatino Linotype" w:eastAsiaTheme="majorEastAsia" w:hAnsi="Palatino Linotype" w:cstheme="majorBidi" w:hint="default"/>
      </w:rPr>
    </w:lvl>
    <w:lvl w:ilvl="1">
      <w:start w:val="1"/>
      <w:numFmt w:val="decimal"/>
      <w:lvlText w:val="%1.%2."/>
      <w:lvlJc w:val="left"/>
      <w:pPr>
        <w:ind w:left="981" w:hanging="35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605" w:hanging="35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29" w:hanging="35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53" w:hanging="35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77" w:hanging="35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101" w:hanging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725" w:hanging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349" w:hanging="357"/>
      </w:pPr>
      <w:rPr>
        <w:rFonts w:hint="default"/>
      </w:rPr>
    </w:lvl>
  </w:abstractNum>
  <w:abstractNum w:abstractNumId="17" w15:restartNumberingAfterBreak="0">
    <w:nsid w:val="391C34A8"/>
    <w:multiLevelType w:val="multilevel"/>
    <w:tmpl w:val="7FD69D16"/>
    <w:name w:val="TA Liste à puce"/>
    <w:lvl w:ilvl="0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  <w:color w:val="1F497D" w:themeColor="text2"/>
      </w:rPr>
    </w:lvl>
    <w:lvl w:ilvl="1">
      <w:start w:val="1"/>
      <w:numFmt w:val="bullet"/>
      <w:lvlText w:val=""/>
      <w:lvlJc w:val="left"/>
      <w:pPr>
        <w:ind w:left="1724" w:hanging="360"/>
      </w:pPr>
      <w:rPr>
        <w:rFonts w:ascii="Symbol" w:hAnsi="Symbol" w:hint="default"/>
        <w:color w:val="4F81BD" w:themeColor="accent1"/>
      </w:rPr>
    </w:lvl>
    <w:lvl w:ilvl="2">
      <w:start w:val="1"/>
      <w:numFmt w:val="bullet"/>
      <w:lvlText w:val=""/>
      <w:lvlJc w:val="left"/>
      <w:pPr>
        <w:ind w:left="2444" w:hanging="360"/>
      </w:pPr>
      <w:rPr>
        <w:rFonts w:ascii="Symbol" w:hAnsi="Symbol" w:hint="default"/>
        <w:color w:val="8DB3E2" w:themeColor="text2" w:themeTint="66"/>
      </w:rPr>
    </w:lvl>
    <w:lvl w:ilvl="3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  <w:color w:val="C6D9F1" w:themeColor="text2" w:themeTint="33"/>
      </w:rPr>
    </w:lvl>
    <w:lvl w:ilvl="4">
      <w:start w:val="1"/>
      <w:numFmt w:val="bullet"/>
      <w:lvlText w:val="o"/>
      <w:lvlJc w:val="left"/>
      <w:pPr>
        <w:ind w:left="3884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8" w15:restartNumberingAfterBreak="0">
    <w:nsid w:val="3E3A7111"/>
    <w:multiLevelType w:val="multilevel"/>
    <w:tmpl w:val="93163E7C"/>
    <w:name w:val="TA Liste à puce 22"/>
    <w:numStyleLink w:val="TAListepuce"/>
  </w:abstractNum>
  <w:abstractNum w:abstractNumId="19" w15:restartNumberingAfterBreak="0">
    <w:nsid w:val="460210A5"/>
    <w:multiLevelType w:val="multilevel"/>
    <w:tmpl w:val="93163E7C"/>
    <w:numStyleLink w:val="TAListepuce"/>
  </w:abstractNum>
  <w:abstractNum w:abstractNumId="20" w15:restartNumberingAfterBreak="0">
    <w:nsid w:val="4F8D1738"/>
    <w:multiLevelType w:val="multilevel"/>
    <w:tmpl w:val="F4DA04AA"/>
    <w:numStyleLink w:val="TAListehirarchique"/>
  </w:abstractNum>
  <w:abstractNum w:abstractNumId="21" w15:restartNumberingAfterBreak="0">
    <w:nsid w:val="4FB50B29"/>
    <w:multiLevelType w:val="multilevel"/>
    <w:tmpl w:val="3686F990"/>
    <w:numStyleLink w:val="TAListenumros"/>
  </w:abstractNum>
  <w:abstractNum w:abstractNumId="22" w15:restartNumberingAfterBreak="0">
    <w:nsid w:val="538557D3"/>
    <w:multiLevelType w:val="singleLevel"/>
    <w:tmpl w:val="009EFFF0"/>
    <w:lvl w:ilvl="0">
      <w:start w:val="1"/>
      <w:numFmt w:val="decimal"/>
      <w:pStyle w:val="TATitre1"/>
      <w:lvlText w:val="%1."/>
      <w:lvlJc w:val="left"/>
      <w:pPr>
        <w:ind w:left="360" w:hanging="360"/>
      </w:pPr>
      <w:rPr>
        <w:rFonts w:hint="default"/>
      </w:rPr>
    </w:lvl>
  </w:abstractNum>
  <w:abstractNum w:abstractNumId="23" w15:restartNumberingAfterBreak="0">
    <w:nsid w:val="5F4230F5"/>
    <w:multiLevelType w:val="multilevel"/>
    <w:tmpl w:val="040C0029"/>
    <w:lvl w:ilvl="0">
      <w:start w:val="1"/>
      <w:numFmt w:val="decimal"/>
      <w:pStyle w:val="Titre1"/>
      <w:suff w:val="space"/>
      <w:lvlText w:val="Chapitre %1"/>
      <w:lvlJc w:val="left"/>
      <w:pPr>
        <w:ind w:left="0" w:firstLine="0"/>
      </w:pPr>
      <w:rPr>
        <w:rFonts w:hint="default"/>
      </w:rPr>
    </w:lvl>
    <w:lvl w:ilvl="1">
      <w:start w:val="1"/>
      <w:numFmt w:val="none"/>
      <w:pStyle w:val="Titre2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pStyle w:val="Titre3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pStyle w:val="Titre4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pStyle w:val="Titre5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pStyle w:val="Titre6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pStyle w:val="Titre7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pStyle w:val="Titre8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pStyle w:val="Titre9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24" w15:restartNumberingAfterBreak="0">
    <w:nsid w:val="6EFF6B95"/>
    <w:multiLevelType w:val="multilevel"/>
    <w:tmpl w:val="040C001D"/>
    <w:styleLink w:val="TA2008"/>
    <w:lvl w:ilvl="0">
      <w:start w:val="1"/>
      <w:numFmt w:val="upperLetter"/>
      <w:lvlText w:val="%1)"/>
      <w:lvlJc w:val="left"/>
      <w:pPr>
        <w:ind w:left="360" w:hanging="360"/>
      </w:pPr>
      <w:rPr>
        <w:rFonts w:ascii="Cambria" w:hAnsi="Cambria"/>
        <w:b/>
        <w:color w:val="4F81BD" w:themeColor="accent1"/>
        <w:sz w:val="36"/>
        <w:u w:val="single" w:color="4F81BD" w:themeColor="accent1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5" w15:restartNumberingAfterBreak="0">
    <w:nsid w:val="7D0E61F6"/>
    <w:multiLevelType w:val="multilevel"/>
    <w:tmpl w:val="C6288FBA"/>
    <w:name w:val="TA Liste à puce"/>
    <w:lvl w:ilvl="0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  <w:color w:val="1F497D" w:themeColor="text2"/>
      </w:rPr>
    </w:lvl>
    <w:lvl w:ilvl="1">
      <w:start w:val="1"/>
      <w:numFmt w:val="bullet"/>
      <w:lvlText w:val=""/>
      <w:lvlJc w:val="left"/>
      <w:pPr>
        <w:ind w:left="1724" w:hanging="360"/>
      </w:pPr>
      <w:rPr>
        <w:rFonts w:ascii="Symbol" w:hAnsi="Symbol" w:hint="default"/>
        <w:color w:val="4F81BD" w:themeColor="accent1"/>
      </w:rPr>
    </w:lvl>
    <w:lvl w:ilvl="2">
      <w:start w:val="1"/>
      <w:numFmt w:val="bullet"/>
      <w:lvlText w:val=""/>
      <w:lvlJc w:val="left"/>
      <w:pPr>
        <w:ind w:left="2444" w:hanging="360"/>
      </w:pPr>
      <w:rPr>
        <w:rFonts w:ascii="Symbol" w:hAnsi="Symbol" w:hint="default"/>
        <w:color w:val="8DB3E2" w:themeColor="text2" w:themeTint="66"/>
      </w:rPr>
    </w:lvl>
    <w:lvl w:ilvl="3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  <w:color w:val="C6D9F1" w:themeColor="text2" w:themeTint="33"/>
      </w:rPr>
    </w:lvl>
    <w:lvl w:ilvl="4">
      <w:start w:val="1"/>
      <w:numFmt w:val="bullet"/>
      <w:lvlText w:val="o"/>
      <w:lvlJc w:val="left"/>
      <w:pPr>
        <w:ind w:left="3884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 w16cid:durableId="567230515">
    <w:abstractNumId w:val="11"/>
  </w:num>
  <w:num w:numId="2" w16cid:durableId="1023894259">
    <w:abstractNumId w:val="14"/>
  </w:num>
  <w:num w:numId="3" w16cid:durableId="1069302950">
    <w:abstractNumId w:val="15"/>
  </w:num>
  <w:num w:numId="4" w16cid:durableId="196966585">
    <w:abstractNumId w:val="9"/>
  </w:num>
  <w:num w:numId="5" w16cid:durableId="498354149">
    <w:abstractNumId w:val="13"/>
  </w:num>
  <w:num w:numId="6" w16cid:durableId="1104500333">
    <w:abstractNumId w:val="24"/>
  </w:num>
  <w:num w:numId="7" w16cid:durableId="1880244784">
    <w:abstractNumId w:val="16"/>
  </w:num>
  <w:num w:numId="8" w16cid:durableId="589046027">
    <w:abstractNumId w:val="22"/>
  </w:num>
  <w:num w:numId="9" w16cid:durableId="1175462847">
    <w:abstractNumId w:val="23"/>
  </w:num>
  <w:num w:numId="10" w16cid:durableId="788353389">
    <w:abstractNumId w:val="20"/>
  </w:num>
  <w:num w:numId="11" w16cid:durableId="1949845274">
    <w:abstractNumId w:val="19"/>
  </w:num>
  <w:num w:numId="12" w16cid:durableId="370349191">
    <w:abstractNumId w:val="21"/>
  </w:num>
  <w:num w:numId="13" w16cid:durableId="1305424065">
    <w:abstractNumId w:val="10"/>
  </w:num>
  <w:num w:numId="14" w16cid:durableId="667367616">
    <w:abstractNumId w:val="8"/>
  </w:num>
  <w:num w:numId="15" w16cid:durableId="1625119547">
    <w:abstractNumId w:val="3"/>
  </w:num>
  <w:num w:numId="16" w16cid:durableId="1313094657">
    <w:abstractNumId w:val="2"/>
  </w:num>
  <w:num w:numId="17" w16cid:durableId="241260724">
    <w:abstractNumId w:val="1"/>
  </w:num>
  <w:num w:numId="18" w16cid:durableId="1214851145">
    <w:abstractNumId w:val="0"/>
  </w:num>
  <w:num w:numId="19" w16cid:durableId="133106520">
    <w:abstractNumId w:val="7"/>
  </w:num>
  <w:num w:numId="20" w16cid:durableId="2111973312">
    <w:abstractNumId w:val="6"/>
  </w:num>
  <w:num w:numId="21" w16cid:durableId="1767991665">
    <w:abstractNumId w:val="5"/>
  </w:num>
  <w:num w:numId="22" w16cid:durableId="1049189758">
    <w:abstractNumId w:val="4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proofState w:spelling="clean" w:grammar="clean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ocumentProtection w:formatting="1" w:enforcement="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5D4"/>
    <w:rsid w:val="00000595"/>
    <w:rsid w:val="000123A5"/>
    <w:rsid w:val="00015074"/>
    <w:rsid w:val="00024FDE"/>
    <w:rsid w:val="00035C25"/>
    <w:rsid w:val="00041373"/>
    <w:rsid w:val="0004399B"/>
    <w:rsid w:val="00051538"/>
    <w:rsid w:val="00051984"/>
    <w:rsid w:val="00060B2F"/>
    <w:rsid w:val="0006376E"/>
    <w:rsid w:val="000652AA"/>
    <w:rsid w:val="000674ED"/>
    <w:rsid w:val="00076F0C"/>
    <w:rsid w:val="000816FF"/>
    <w:rsid w:val="00082364"/>
    <w:rsid w:val="00085AEE"/>
    <w:rsid w:val="0008690B"/>
    <w:rsid w:val="00093094"/>
    <w:rsid w:val="00094D09"/>
    <w:rsid w:val="00095C9F"/>
    <w:rsid w:val="00096403"/>
    <w:rsid w:val="000A1C94"/>
    <w:rsid w:val="000A2D1D"/>
    <w:rsid w:val="000A6E7A"/>
    <w:rsid w:val="000A77AA"/>
    <w:rsid w:val="000B0263"/>
    <w:rsid w:val="000C1C10"/>
    <w:rsid w:val="000D2243"/>
    <w:rsid w:val="000D42BB"/>
    <w:rsid w:val="000D49E3"/>
    <w:rsid w:val="000E00CA"/>
    <w:rsid w:val="000E7CF9"/>
    <w:rsid w:val="000F29D0"/>
    <w:rsid w:val="000F2E07"/>
    <w:rsid w:val="000F58EA"/>
    <w:rsid w:val="000F6A06"/>
    <w:rsid w:val="000F77D7"/>
    <w:rsid w:val="001001E0"/>
    <w:rsid w:val="00102FF1"/>
    <w:rsid w:val="0010332B"/>
    <w:rsid w:val="00104F1D"/>
    <w:rsid w:val="00107513"/>
    <w:rsid w:val="00111AC9"/>
    <w:rsid w:val="00114BD7"/>
    <w:rsid w:val="0011598D"/>
    <w:rsid w:val="00117226"/>
    <w:rsid w:val="00120AEE"/>
    <w:rsid w:val="00121CE3"/>
    <w:rsid w:val="0012614B"/>
    <w:rsid w:val="00127D42"/>
    <w:rsid w:val="00132D56"/>
    <w:rsid w:val="00133ABF"/>
    <w:rsid w:val="00136ED6"/>
    <w:rsid w:val="0013765F"/>
    <w:rsid w:val="00146ECE"/>
    <w:rsid w:val="00147699"/>
    <w:rsid w:val="0015171F"/>
    <w:rsid w:val="00152E40"/>
    <w:rsid w:val="00154257"/>
    <w:rsid w:val="00154BC4"/>
    <w:rsid w:val="00155A4A"/>
    <w:rsid w:val="00155DEC"/>
    <w:rsid w:val="00156AAA"/>
    <w:rsid w:val="00161DC6"/>
    <w:rsid w:val="00162064"/>
    <w:rsid w:val="00163B06"/>
    <w:rsid w:val="00165B73"/>
    <w:rsid w:val="001670C7"/>
    <w:rsid w:val="0017263D"/>
    <w:rsid w:val="00173C4A"/>
    <w:rsid w:val="00174D54"/>
    <w:rsid w:val="00174E44"/>
    <w:rsid w:val="00175DC4"/>
    <w:rsid w:val="001764A8"/>
    <w:rsid w:val="00177430"/>
    <w:rsid w:val="001871DB"/>
    <w:rsid w:val="00187AB5"/>
    <w:rsid w:val="001A516D"/>
    <w:rsid w:val="001A53C3"/>
    <w:rsid w:val="001A704A"/>
    <w:rsid w:val="001A714B"/>
    <w:rsid w:val="001B75BF"/>
    <w:rsid w:val="001C1535"/>
    <w:rsid w:val="001C6D00"/>
    <w:rsid w:val="001D09B5"/>
    <w:rsid w:val="001D6CF1"/>
    <w:rsid w:val="001E3158"/>
    <w:rsid w:val="001E33C5"/>
    <w:rsid w:val="001F0178"/>
    <w:rsid w:val="001F56E1"/>
    <w:rsid w:val="0020602D"/>
    <w:rsid w:val="002114AD"/>
    <w:rsid w:val="002219CD"/>
    <w:rsid w:val="00223F00"/>
    <w:rsid w:val="002321E9"/>
    <w:rsid w:val="00233161"/>
    <w:rsid w:val="00236FF9"/>
    <w:rsid w:val="00240BF3"/>
    <w:rsid w:val="00242F75"/>
    <w:rsid w:val="002459C4"/>
    <w:rsid w:val="0025216A"/>
    <w:rsid w:val="002543E2"/>
    <w:rsid w:val="00257EB8"/>
    <w:rsid w:val="00266044"/>
    <w:rsid w:val="002712DB"/>
    <w:rsid w:val="002713C2"/>
    <w:rsid w:val="00271CB0"/>
    <w:rsid w:val="00272460"/>
    <w:rsid w:val="00272806"/>
    <w:rsid w:val="00276455"/>
    <w:rsid w:val="002768DB"/>
    <w:rsid w:val="0027702F"/>
    <w:rsid w:val="00280822"/>
    <w:rsid w:val="00281602"/>
    <w:rsid w:val="002824C5"/>
    <w:rsid w:val="00282601"/>
    <w:rsid w:val="0028492F"/>
    <w:rsid w:val="00284D56"/>
    <w:rsid w:val="002A1514"/>
    <w:rsid w:val="002A4D98"/>
    <w:rsid w:val="002B5FC1"/>
    <w:rsid w:val="002B6CA4"/>
    <w:rsid w:val="002B6F17"/>
    <w:rsid w:val="002B7FEB"/>
    <w:rsid w:val="002C06BE"/>
    <w:rsid w:val="002C4123"/>
    <w:rsid w:val="002C5932"/>
    <w:rsid w:val="002D3566"/>
    <w:rsid w:val="002D39D5"/>
    <w:rsid w:val="002F0B11"/>
    <w:rsid w:val="002F4108"/>
    <w:rsid w:val="002F7942"/>
    <w:rsid w:val="00300DC3"/>
    <w:rsid w:val="00302822"/>
    <w:rsid w:val="003062B6"/>
    <w:rsid w:val="003066DC"/>
    <w:rsid w:val="00307813"/>
    <w:rsid w:val="00307C15"/>
    <w:rsid w:val="00310660"/>
    <w:rsid w:val="003108C6"/>
    <w:rsid w:val="003135D4"/>
    <w:rsid w:val="00315BE7"/>
    <w:rsid w:val="00320347"/>
    <w:rsid w:val="00330AA7"/>
    <w:rsid w:val="00330ED2"/>
    <w:rsid w:val="00332915"/>
    <w:rsid w:val="00333630"/>
    <w:rsid w:val="0033585D"/>
    <w:rsid w:val="00337E31"/>
    <w:rsid w:val="00340BBE"/>
    <w:rsid w:val="003552BC"/>
    <w:rsid w:val="003558E3"/>
    <w:rsid w:val="0036058A"/>
    <w:rsid w:val="00360B8B"/>
    <w:rsid w:val="003639A3"/>
    <w:rsid w:val="00363C50"/>
    <w:rsid w:val="00365DA7"/>
    <w:rsid w:val="003705CD"/>
    <w:rsid w:val="003710EA"/>
    <w:rsid w:val="00373A85"/>
    <w:rsid w:val="00375029"/>
    <w:rsid w:val="00380323"/>
    <w:rsid w:val="0038050B"/>
    <w:rsid w:val="00380BAE"/>
    <w:rsid w:val="00383081"/>
    <w:rsid w:val="00385726"/>
    <w:rsid w:val="00385B79"/>
    <w:rsid w:val="0038729F"/>
    <w:rsid w:val="003875BF"/>
    <w:rsid w:val="00391A72"/>
    <w:rsid w:val="00393295"/>
    <w:rsid w:val="003A16F8"/>
    <w:rsid w:val="003B1B75"/>
    <w:rsid w:val="003B1F78"/>
    <w:rsid w:val="003B264F"/>
    <w:rsid w:val="003B5202"/>
    <w:rsid w:val="003B5EFF"/>
    <w:rsid w:val="003B7E48"/>
    <w:rsid w:val="003C36E0"/>
    <w:rsid w:val="003C5993"/>
    <w:rsid w:val="003C683C"/>
    <w:rsid w:val="003C697F"/>
    <w:rsid w:val="003D6D4F"/>
    <w:rsid w:val="003D7BCE"/>
    <w:rsid w:val="003E3C20"/>
    <w:rsid w:val="003E532C"/>
    <w:rsid w:val="003F16B8"/>
    <w:rsid w:val="003F2FB0"/>
    <w:rsid w:val="003F60C9"/>
    <w:rsid w:val="00400658"/>
    <w:rsid w:val="004032F4"/>
    <w:rsid w:val="00403533"/>
    <w:rsid w:val="00403922"/>
    <w:rsid w:val="004059D0"/>
    <w:rsid w:val="00406E40"/>
    <w:rsid w:val="00407BEB"/>
    <w:rsid w:val="004102DB"/>
    <w:rsid w:val="004200AA"/>
    <w:rsid w:val="004208C8"/>
    <w:rsid w:val="00423484"/>
    <w:rsid w:val="0042478A"/>
    <w:rsid w:val="004331B2"/>
    <w:rsid w:val="004331C3"/>
    <w:rsid w:val="00446C92"/>
    <w:rsid w:val="00446FDE"/>
    <w:rsid w:val="004474AC"/>
    <w:rsid w:val="0045189C"/>
    <w:rsid w:val="00454BF5"/>
    <w:rsid w:val="00455E0F"/>
    <w:rsid w:val="00456AF4"/>
    <w:rsid w:val="004570DA"/>
    <w:rsid w:val="00462E6A"/>
    <w:rsid w:val="00481644"/>
    <w:rsid w:val="00484E1C"/>
    <w:rsid w:val="00490AB4"/>
    <w:rsid w:val="00493CBE"/>
    <w:rsid w:val="00496890"/>
    <w:rsid w:val="004A1BEF"/>
    <w:rsid w:val="004A2811"/>
    <w:rsid w:val="004A5ABC"/>
    <w:rsid w:val="004A61A5"/>
    <w:rsid w:val="004B365A"/>
    <w:rsid w:val="004C2D67"/>
    <w:rsid w:val="004C384C"/>
    <w:rsid w:val="004C6406"/>
    <w:rsid w:val="004C7255"/>
    <w:rsid w:val="004D4A7A"/>
    <w:rsid w:val="004D6CCB"/>
    <w:rsid w:val="004E2510"/>
    <w:rsid w:val="004E3E65"/>
    <w:rsid w:val="004F081D"/>
    <w:rsid w:val="004F0A74"/>
    <w:rsid w:val="004F72FB"/>
    <w:rsid w:val="0050106B"/>
    <w:rsid w:val="00503F83"/>
    <w:rsid w:val="005063B6"/>
    <w:rsid w:val="00507E46"/>
    <w:rsid w:val="00510AC9"/>
    <w:rsid w:val="005169B8"/>
    <w:rsid w:val="00520B55"/>
    <w:rsid w:val="00521B23"/>
    <w:rsid w:val="00530E25"/>
    <w:rsid w:val="005448D9"/>
    <w:rsid w:val="00545350"/>
    <w:rsid w:val="00545F13"/>
    <w:rsid w:val="00546A9F"/>
    <w:rsid w:val="00552856"/>
    <w:rsid w:val="00553C94"/>
    <w:rsid w:val="005541B4"/>
    <w:rsid w:val="00561E8C"/>
    <w:rsid w:val="005621B4"/>
    <w:rsid w:val="00574B89"/>
    <w:rsid w:val="0057622B"/>
    <w:rsid w:val="00576284"/>
    <w:rsid w:val="00583C1D"/>
    <w:rsid w:val="00585851"/>
    <w:rsid w:val="00592557"/>
    <w:rsid w:val="00592EAE"/>
    <w:rsid w:val="0059626B"/>
    <w:rsid w:val="00596F72"/>
    <w:rsid w:val="005A496E"/>
    <w:rsid w:val="005A4BC3"/>
    <w:rsid w:val="005A5BCD"/>
    <w:rsid w:val="005A64D2"/>
    <w:rsid w:val="005B33C3"/>
    <w:rsid w:val="005B4840"/>
    <w:rsid w:val="005B6E15"/>
    <w:rsid w:val="005C338B"/>
    <w:rsid w:val="005C340B"/>
    <w:rsid w:val="005C3836"/>
    <w:rsid w:val="005C3860"/>
    <w:rsid w:val="005C3C43"/>
    <w:rsid w:val="005C594C"/>
    <w:rsid w:val="005D1502"/>
    <w:rsid w:val="005D1944"/>
    <w:rsid w:val="005D1973"/>
    <w:rsid w:val="005D1BDC"/>
    <w:rsid w:val="005D1DB7"/>
    <w:rsid w:val="005D2E64"/>
    <w:rsid w:val="005D49A6"/>
    <w:rsid w:val="005E235B"/>
    <w:rsid w:val="005E3B97"/>
    <w:rsid w:val="005E3C82"/>
    <w:rsid w:val="005E4930"/>
    <w:rsid w:val="005E4968"/>
    <w:rsid w:val="005E4C30"/>
    <w:rsid w:val="005E53DB"/>
    <w:rsid w:val="005E59C1"/>
    <w:rsid w:val="005E6E01"/>
    <w:rsid w:val="005E7913"/>
    <w:rsid w:val="005F02BB"/>
    <w:rsid w:val="005F2313"/>
    <w:rsid w:val="005F3D94"/>
    <w:rsid w:val="005F6635"/>
    <w:rsid w:val="005F7A70"/>
    <w:rsid w:val="00603D3D"/>
    <w:rsid w:val="0060560A"/>
    <w:rsid w:val="00606DCF"/>
    <w:rsid w:val="00621227"/>
    <w:rsid w:val="006255FE"/>
    <w:rsid w:val="00630F20"/>
    <w:rsid w:val="00632F9F"/>
    <w:rsid w:val="00642053"/>
    <w:rsid w:val="006425FA"/>
    <w:rsid w:val="00643F29"/>
    <w:rsid w:val="00644657"/>
    <w:rsid w:val="00646C92"/>
    <w:rsid w:val="006536EF"/>
    <w:rsid w:val="006577F2"/>
    <w:rsid w:val="00657BD1"/>
    <w:rsid w:val="00663A6B"/>
    <w:rsid w:val="006646F4"/>
    <w:rsid w:val="00665FC8"/>
    <w:rsid w:val="00667A01"/>
    <w:rsid w:val="00680235"/>
    <w:rsid w:val="00680CE0"/>
    <w:rsid w:val="00681D12"/>
    <w:rsid w:val="00682EB5"/>
    <w:rsid w:val="0068390E"/>
    <w:rsid w:val="00686032"/>
    <w:rsid w:val="00687068"/>
    <w:rsid w:val="006902D3"/>
    <w:rsid w:val="006911BE"/>
    <w:rsid w:val="00691321"/>
    <w:rsid w:val="006926B0"/>
    <w:rsid w:val="006A14CB"/>
    <w:rsid w:val="006A28DE"/>
    <w:rsid w:val="006A32AB"/>
    <w:rsid w:val="006A744E"/>
    <w:rsid w:val="006B0220"/>
    <w:rsid w:val="006B2A85"/>
    <w:rsid w:val="006B37B0"/>
    <w:rsid w:val="006B7C57"/>
    <w:rsid w:val="006B7D08"/>
    <w:rsid w:val="006C18F6"/>
    <w:rsid w:val="006C1EB1"/>
    <w:rsid w:val="006C45E9"/>
    <w:rsid w:val="006C48E5"/>
    <w:rsid w:val="006C66A6"/>
    <w:rsid w:val="006C7C9F"/>
    <w:rsid w:val="006D3AAB"/>
    <w:rsid w:val="006D7553"/>
    <w:rsid w:val="006E235A"/>
    <w:rsid w:val="006F398A"/>
    <w:rsid w:val="006F4841"/>
    <w:rsid w:val="006F735B"/>
    <w:rsid w:val="007013EB"/>
    <w:rsid w:val="00701891"/>
    <w:rsid w:val="00702516"/>
    <w:rsid w:val="00702AAB"/>
    <w:rsid w:val="007038B1"/>
    <w:rsid w:val="00705576"/>
    <w:rsid w:val="00706ACF"/>
    <w:rsid w:val="00712CFA"/>
    <w:rsid w:val="00712FB1"/>
    <w:rsid w:val="0071468C"/>
    <w:rsid w:val="00716147"/>
    <w:rsid w:val="00716733"/>
    <w:rsid w:val="00717AB1"/>
    <w:rsid w:val="00720434"/>
    <w:rsid w:val="00723713"/>
    <w:rsid w:val="00723AFB"/>
    <w:rsid w:val="007248F5"/>
    <w:rsid w:val="00727EF8"/>
    <w:rsid w:val="00737051"/>
    <w:rsid w:val="00743256"/>
    <w:rsid w:val="007479A5"/>
    <w:rsid w:val="00750C6E"/>
    <w:rsid w:val="0075189C"/>
    <w:rsid w:val="0075192C"/>
    <w:rsid w:val="0075307B"/>
    <w:rsid w:val="00753DAA"/>
    <w:rsid w:val="007578C8"/>
    <w:rsid w:val="007702A2"/>
    <w:rsid w:val="00773F68"/>
    <w:rsid w:val="007761C8"/>
    <w:rsid w:val="007768C3"/>
    <w:rsid w:val="007820A4"/>
    <w:rsid w:val="0078281C"/>
    <w:rsid w:val="00785EC1"/>
    <w:rsid w:val="00792BFB"/>
    <w:rsid w:val="007960F9"/>
    <w:rsid w:val="00797D4C"/>
    <w:rsid w:val="007A6E62"/>
    <w:rsid w:val="007A768F"/>
    <w:rsid w:val="007B678E"/>
    <w:rsid w:val="007C143D"/>
    <w:rsid w:val="007C5D71"/>
    <w:rsid w:val="007D7F31"/>
    <w:rsid w:val="007E03B0"/>
    <w:rsid w:val="007E068E"/>
    <w:rsid w:val="007E1969"/>
    <w:rsid w:val="007E27CF"/>
    <w:rsid w:val="00805BB1"/>
    <w:rsid w:val="00806119"/>
    <w:rsid w:val="00815413"/>
    <w:rsid w:val="008204C1"/>
    <w:rsid w:val="00822E10"/>
    <w:rsid w:val="00823DD0"/>
    <w:rsid w:val="00824077"/>
    <w:rsid w:val="0082609E"/>
    <w:rsid w:val="00834ABB"/>
    <w:rsid w:val="00836630"/>
    <w:rsid w:val="0084235D"/>
    <w:rsid w:val="00843B32"/>
    <w:rsid w:val="00847AB2"/>
    <w:rsid w:val="008552B4"/>
    <w:rsid w:val="00863EAB"/>
    <w:rsid w:val="008722A6"/>
    <w:rsid w:val="00874CE8"/>
    <w:rsid w:val="00877A7D"/>
    <w:rsid w:val="00877AFF"/>
    <w:rsid w:val="00881382"/>
    <w:rsid w:val="008854A1"/>
    <w:rsid w:val="00890B0E"/>
    <w:rsid w:val="00892A0C"/>
    <w:rsid w:val="00896199"/>
    <w:rsid w:val="008974C5"/>
    <w:rsid w:val="008A0A01"/>
    <w:rsid w:val="008A3538"/>
    <w:rsid w:val="008A639F"/>
    <w:rsid w:val="008A6F36"/>
    <w:rsid w:val="008A7DA9"/>
    <w:rsid w:val="008B1190"/>
    <w:rsid w:val="008B1B3F"/>
    <w:rsid w:val="008B5591"/>
    <w:rsid w:val="008B6D66"/>
    <w:rsid w:val="008C617E"/>
    <w:rsid w:val="008C733F"/>
    <w:rsid w:val="008D18BE"/>
    <w:rsid w:val="008D31CC"/>
    <w:rsid w:val="008E3ED4"/>
    <w:rsid w:val="008E4F88"/>
    <w:rsid w:val="008E60C9"/>
    <w:rsid w:val="008E6395"/>
    <w:rsid w:val="008F0F3B"/>
    <w:rsid w:val="008F4DEE"/>
    <w:rsid w:val="008F6DA2"/>
    <w:rsid w:val="009001FA"/>
    <w:rsid w:val="0090148A"/>
    <w:rsid w:val="00903855"/>
    <w:rsid w:val="00904427"/>
    <w:rsid w:val="0090511E"/>
    <w:rsid w:val="00907FE5"/>
    <w:rsid w:val="009108BA"/>
    <w:rsid w:val="009112B9"/>
    <w:rsid w:val="00915430"/>
    <w:rsid w:val="00916415"/>
    <w:rsid w:val="00923260"/>
    <w:rsid w:val="00933AA8"/>
    <w:rsid w:val="0093573D"/>
    <w:rsid w:val="00942B8D"/>
    <w:rsid w:val="009435ED"/>
    <w:rsid w:val="0094391D"/>
    <w:rsid w:val="0095366B"/>
    <w:rsid w:val="00956F83"/>
    <w:rsid w:val="00962320"/>
    <w:rsid w:val="00962806"/>
    <w:rsid w:val="00963159"/>
    <w:rsid w:val="009637D0"/>
    <w:rsid w:val="00967FAD"/>
    <w:rsid w:val="0097244B"/>
    <w:rsid w:val="0097519B"/>
    <w:rsid w:val="00982B01"/>
    <w:rsid w:val="0099116A"/>
    <w:rsid w:val="00991C82"/>
    <w:rsid w:val="00992430"/>
    <w:rsid w:val="009A0A27"/>
    <w:rsid w:val="009A3DBC"/>
    <w:rsid w:val="009B0A2E"/>
    <w:rsid w:val="009B2F3F"/>
    <w:rsid w:val="009B52D1"/>
    <w:rsid w:val="009B6367"/>
    <w:rsid w:val="009C1C1C"/>
    <w:rsid w:val="009C46F6"/>
    <w:rsid w:val="009C4BCB"/>
    <w:rsid w:val="009C4EB4"/>
    <w:rsid w:val="009C60C2"/>
    <w:rsid w:val="009C62FD"/>
    <w:rsid w:val="009C641E"/>
    <w:rsid w:val="009C71DF"/>
    <w:rsid w:val="009D253D"/>
    <w:rsid w:val="009D51B7"/>
    <w:rsid w:val="009E14C4"/>
    <w:rsid w:val="009E3E07"/>
    <w:rsid w:val="009E4614"/>
    <w:rsid w:val="009F1446"/>
    <w:rsid w:val="009F163C"/>
    <w:rsid w:val="009F4BE3"/>
    <w:rsid w:val="009F576A"/>
    <w:rsid w:val="009F6D3B"/>
    <w:rsid w:val="00A00696"/>
    <w:rsid w:val="00A0288C"/>
    <w:rsid w:val="00A03150"/>
    <w:rsid w:val="00A037A7"/>
    <w:rsid w:val="00A0456B"/>
    <w:rsid w:val="00A0538A"/>
    <w:rsid w:val="00A06F9F"/>
    <w:rsid w:val="00A16C92"/>
    <w:rsid w:val="00A20AD4"/>
    <w:rsid w:val="00A21ABE"/>
    <w:rsid w:val="00A238C0"/>
    <w:rsid w:val="00A23AFE"/>
    <w:rsid w:val="00A256E2"/>
    <w:rsid w:val="00A3584C"/>
    <w:rsid w:val="00A3608A"/>
    <w:rsid w:val="00A400FC"/>
    <w:rsid w:val="00A42DA8"/>
    <w:rsid w:val="00A629A0"/>
    <w:rsid w:val="00A679EF"/>
    <w:rsid w:val="00A70303"/>
    <w:rsid w:val="00A708E7"/>
    <w:rsid w:val="00A759FF"/>
    <w:rsid w:val="00A913C2"/>
    <w:rsid w:val="00A92776"/>
    <w:rsid w:val="00AA18D4"/>
    <w:rsid w:val="00AA1B21"/>
    <w:rsid w:val="00AA6918"/>
    <w:rsid w:val="00AA7162"/>
    <w:rsid w:val="00AB1A7E"/>
    <w:rsid w:val="00AB66AE"/>
    <w:rsid w:val="00AC0C0B"/>
    <w:rsid w:val="00AC1BEB"/>
    <w:rsid w:val="00AD1CDB"/>
    <w:rsid w:val="00AD4E84"/>
    <w:rsid w:val="00AD5CAF"/>
    <w:rsid w:val="00AD6F6D"/>
    <w:rsid w:val="00AE6585"/>
    <w:rsid w:val="00AF17C9"/>
    <w:rsid w:val="00AF523B"/>
    <w:rsid w:val="00B06228"/>
    <w:rsid w:val="00B12893"/>
    <w:rsid w:val="00B135E8"/>
    <w:rsid w:val="00B1623B"/>
    <w:rsid w:val="00B171B5"/>
    <w:rsid w:val="00B21D94"/>
    <w:rsid w:val="00B25356"/>
    <w:rsid w:val="00B304BC"/>
    <w:rsid w:val="00B3081E"/>
    <w:rsid w:val="00B30D4A"/>
    <w:rsid w:val="00B40BC7"/>
    <w:rsid w:val="00B415F3"/>
    <w:rsid w:val="00B51ED9"/>
    <w:rsid w:val="00B531D4"/>
    <w:rsid w:val="00B55941"/>
    <w:rsid w:val="00B57CD4"/>
    <w:rsid w:val="00B625E6"/>
    <w:rsid w:val="00B6566C"/>
    <w:rsid w:val="00B65E0F"/>
    <w:rsid w:val="00B65E48"/>
    <w:rsid w:val="00B66DE7"/>
    <w:rsid w:val="00B71985"/>
    <w:rsid w:val="00B72E23"/>
    <w:rsid w:val="00B74D5E"/>
    <w:rsid w:val="00B76223"/>
    <w:rsid w:val="00B80050"/>
    <w:rsid w:val="00B82602"/>
    <w:rsid w:val="00B84989"/>
    <w:rsid w:val="00B84C04"/>
    <w:rsid w:val="00B90AA0"/>
    <w:rsid w:val="00B96144"/>
    <w:rsid w:val="00BA1617"/>
    <w:rsid w:val="00BA327D"/>
    <w:rsid w:val="00BA3AD3"/>
    <w:rsid w:val="00BA5D7D"/>
    <w:rsid w:val="00BA5EE6"/>
    <w:rsid w:val="00BB20E2"/>
    <w:rsid w:val="00BB63DD"/>
    <w:rsid w:val="00BB7020"/>
    <w:rsid w:val="00BB7596"/>
    <w:rsid w:val="00BC04DF"/>
    <w:rsid w:val="00BD11F8"/>
    <w:rsid w:val="00BD2981"/>
    <w:rsid w:val="00BD6402"/>
    <w:rsid w:val="00BE041A"/>
    <w:rsid w:val="00BF18F8"/>
    <w:rsid w:val="00BF486C"/>
    <w:rsid w:val="00BF775D"/>
    <w:rsid w:val="00C076C8"/>
    <w:rsid w:val="00C07E92"/>
    <w:rsid w:val="00C07EF3"/>
    <w:rsid w:val="00C13CD2"/>
    <w:rsid w:val="00C142F4"/>
    <w:rsid w:val="00C308BD"/>
    <w:rsid w:val="00C33538"/>
    <w:rsid w:val="00C36BB0"/>
    <w:rsid w:val="00C40586"/>
    <w:rsid w:val="00C43E63"/>
    <w:rsid w:val="00C475E7"/>
    <w:rsid w:val="00C517FA"/>
    <w:rsid w:val="00C64BD8"/>
    <w:rsid w:val="00C7077F"/>
    <w:rsid w:val="00C82C82"/>
    <w:rsid w:val="00C83E79"/>
    <w:rsid w:val="00C8473B"/>
    <w:rsid w:val="00C851C7"/>
    <w:rsid w:val="00C85D1F"/>
    <w:rsid w:val="00C85E0E"/>
    <w:rsid w:val="00C86999"/>
    <w:rsid w:val="00C95F8C"/>
    <w:rsid w:val="00CA3832"/>
    <w:rsid w:val="00CB518D"/>
    <w:rsid w:val="00CC368E"/>
    <w:rsid w:val="00CC4758"/>
    <w:rsid w:val="00CC553F"/>
    <w:rsid w:val="00CD10F4"/>
    <w:rsid w:val="00CD5B14"/>
    <w:rsid w:val="00CE5FAC"/>
    <w:rsid w:val="00CE7417"/>
    <w:rsid w:val="00CF0A75"/>
    <w:rsid w:val="00D01DED"/>
    <w:rsid w:val="00D03ADA"/>
    <w:rsid w:val="00D049D2"/>
    <w:rsid w:val="00D066C3"/>
    <w:rsid w:val="00D07DE9"/>
    <w:rsid w:val="00D10CB2"/>
    <w:rsid w:val="00D14FBA"/>
    <w:rsid w:val="00D158E6"/>
    <w:rsid w:val="00D2265F"/>
    <w:rsid w:val="00D24827"/>
    <w:rsid w:val="00D25965"/>
    <w:rsid w:val="00D25FEB"/>
    <w:rsid w:val="00D277C2"/>
    <w:rsid w:val="00D33D49"/>
    <w:rsid w:val="00D42FD9"/>
    <w:rsid w:val="00D5603A"/>
    <w:rsid w:val="00D605BC"/>
    <w:rsid w:val="00D60DA3"/>
    <w:rsid w:val="00D61715"/>
    <w:rsid w:val="00D61B92"/>
    <w:rsid w:val="00D62534"/>
    <w:rsid w:val="00D636B8"/>
    <w:rsid w:val="00D64BB6"/>
    <w:rsid w:val="00D67CA3"/>
    <w:rsid w:val="00D71C5A"/>
    <w:rsid w:val="00D73DAF"/>
    <w:rsid w:val="00D74702"/>
    <w:rsid w:val="00D75566"/>
    <w:rsid w:val="00D762C1"/>
    <w:rsid w:val="00D80001"/>
    <w:rsid w:val="00D806EB"/>
    <w:rsid w:val="00D813D2"/>
    <w:rsid w:val="00D83E44"/>
    <w:rsid w:val="00D84EC8"/>
    <w:rsid w:val="00D90DAF"/>
    <w:rsid w:val="00DA39C7"/>
    <w:rsid w:val="00DB00B0"/>
    <w:rsid w:val="00DB0442"/>
    <w:rsid w:val="00DC1FC8"/>
    <w:rsid w:val="00DC3D23"/>
    <w:rsid w:val="00DC3D63"/>
    <w:rsid w:val="00DC504F"/>
    <w:rsid w:val="00DD2386"/>
    <w:rsid w:val="00DD2E57"/>
    <w:rsid w:val="00DD5813"/>
    <w:rsid w:val="00DD7E0A"/>
    <w:rsid w:val="00DE0C7E"/>
    <w:rsid w:val="00DF3429"/>
    <w:rsid w:val="00DF3F40"/>
    <w:rsid w:val="00E0143A"/>
    <w:rsid w:val="00E1195C"/>
    <w:rsid w:val="00E13A9A"/>
    <w:rsid w:val="00E1627F"/>
    <w:rsid w:val="00E21AE2"/>
    <w:rsid w:val="00E21CA4"/>
    <w:rsid w:val="00E2351B"/>
    <w:rsid w:val="00E26130"/>
    <w:rsid w:val="00E269A4"/>
    <w:rsid w:val="00E3010B"/>
    <w:rsid w:val="00E33B7A"/>
    <w:rsid w:val="00E369DE"/>
    <w:rsid w:val="00E36FEA"/>
    <w:rsid w:val="00E37783"/>
    <w:rsid w:val="00E40FBF"/>
    <w:rsid w:val="00E433D1"/>
    <w:rsid w:val="00E4680D"/>
    <w:rsid w:val="00E47FD1"/>
    <w:rsid w:val="00E50F97"/>
    <w:rsid w:val="00E511BB"/>
    <w:rsid w:val="00E5200C"/>
    <w:rsid w:val="00E71E27"/>
    <w:rsid w:val="00E744D6"/>
    <w:rsid w:val="00E83742"/>
    <w:rsid w:val="00E8406C"/>
    <w:rsid w:val="00E87D35"/>
    <w:rsid w:val="00E91442"/>
    <w:rsid w:val="00E9362D"/>
    <w:rsid w:val="00E93DD2"/>
    <w:rsid w:val="00E9597A"/>
    <w:rsid w:val="00E9609A"/>
    <w:rsid w:val="00EA22FA"/>
    <w:rsid w:val="00EA3369"/>
    <w:rsid w:val="00EA612D"/>
    <w:rsid w:val="00EB5DBD"/>
    <w:rsid w:val="00EC0A0B"/>
    <w:rsid w:val="00EC13A6"/>
    <w:rsid w:val="00EC14DD"/>
    <w:rsid w:val="00EC193F"/>
    <w:rsid w:val="00EC6360"/>
    <w:rsid w:val="00ED06B6"/>
    <w:rsid w:val="00ED2AAE"/>
    <w:rsid w:val="00ED2C39"/>
    <w:rsid w:val="00ED3332"/>
    <w:rsid w:val="00ED6BFA"/>
    <w:rsid w:val="00EE30C5"/>
    <w:rsid w:val="00EE72C0"/>
    <w:rsid w:val="00EE789A"/>
    <w:rsid w:val="00EF16E0"/>
    <w:rsid w:val="00EF2E09"/>
    <w:rsid w:val="00F007B4"/>
    <w:rsid w:val="00F01B82"/>
    <w:rsid w:val="00F0335C"/>
    <w:rsid w:val="00F14198"/>
    <w:rsid w:val="00F30154"/>
    <w:rsid w:val="00F51E2E"/>
    <w:rsid w:val="00F55CA0"/>
    <w:rsid w:val="00F56089"/>
    <w:rsid w:val="00F575EC"/>
    <w:rsid w:val="00F608EC"/>
    <w:rsid w:val="00F60A99"/>
    <w:rsid w:val="00F61F3F"/>
    <w:rsid w:val="00F66FE6"/>
    <w:rsid w:val="00F77203"/>
    <w:rsid w:val="00F80652"/>
    <w:rsid w:val="00F80678"/>
    <w:rsid w:val="00F82CBC"/>
    <w:rsid w:val="00F91595"/>
    <w:rsid w:val="00F94A74"/>
    <w:rsid w:val="00F96720"/>
    <w:rsid w:val="00FC0845"/>
    <w:rsid w:val="00FC0F5A"/>
    <w:rsid w:val="00FC1EFE"/>
    <w:rsid w:val="00FC2811"/>
    <w:rsid w:val="00FC5C00"/>
    <w:rsid w:val="00FD0AEE"/>
    <w:rsid w:val="00FD165D"/>
    <w:rsid w:val="00FD1841"/>
    <w:rsid w:val="00FD3B7D"/>
    <w:rsid w:val="00FD785B"/>
    <w:rsid w:val="00FE4535"/>
    <w:rsid w:val="00FE5824"/>
    <w:rsid w:val="00FE5ADF"/>
    <w:rsid w:val="00FF34EA"/>
    <w:rsid w:val="00FF4FA6"/>
    <w:rsid w:val="00FF5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894D37C"/>
  <w15:docId w15:val="{42D1AEE3-1B16-C146-9CE4-1DC8582D9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4A5ABC"/>
    <w:pPr>
      <w:spacing w:after="200" w:line="276" w:lineRule="auto"/>
    </w:pPr>
  </w:style>
  <w:style w:type="paragraph" w:styleId="Titre1">
    <w:name w:val="heading 1"/>
    <w:basedOn w:val="Normal"/>
    <w:next w:val="Normal"/>
    <w:link w:val="Titre1Car"/>
    <w:uiPriority w:val="9"/>
    <w:rsid w:val="00132D56"/>
    <w:pPr>
      <w:keepNext/>
      <w:keepLines/>
      <w:numPr>
        <w:numId w:val="9"/>
      </w:numPr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rsid w:val="006B7C57"/>
    <w:pPr>
      <w:keepNext/>
      <w:keepLines/>
      <w:numPr>
        <w:ilvl w:val="1"/>
        <w:numId w:val="9"/>
      </w:numPr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rsid w:val="00C308BD"/>
    <w:pPr>
      <w:keepNext/>
      <w:keepLines/>
      <w:numPr>
        <w:ilvl w:val="2"/>
        <w:numId w:val="9"/>
      </w:numPr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85EC1"/>
    <w:pPr>
      <w:keepNext/>
      <w:keepLines/>
      <w:numPr>
        <w:ilvl w:val="3"/>
        <w:numId w:val="9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85EC1"/>
    <w:pPr>
      <w:keepNext/>
      <w:keepLines/>
      <w:numPr>
        <w:ilvl w:val="4"/>
        <w:numId w:val="9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  <w:sz w:val="2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85EC1"/>
    <w:pPr>
      <w:keepNext/>
      <w:keepLines/>
      <w:numPr>
        <w:ilvl w:val="5"/>
        <w:numId w:val="9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2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85EC1"/>
    <w:pPr>
      <w:keepNext/>
      <w:keepLines/>
      <w:numPr>
        <w:ilvl w:val="6"/>
        <w:numId w:val="9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85EC1"/>
    <w:pPr>
      <w:keepNext/>
      <w:keepLines/>
      <w:numPr>
        <w:ilvl w:val="7"/>
        <w:numId w:val="9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85EC1"/>
    <w:pPr>
      <w:keepNext/>
      <w:keepLines/>
      <w:numPr>
        <w:ilvl w:val="8"/>
        <w:numId w:val="9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5A64D2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A64D2"/>
    <w:rPr>
      <w:rFonts w:ascii="Tahoma" w:hAnsi="Tahoma" w:cs="Tahoma"/>
      <w:sz w:val="16"/>
      <w:szCs w:val="16"/>
    </w:rPr>
  </w:style>
  <w:style w:type="paragraph" w:customStyle="1" w:styleId="TATitre">
    <w:name w:val="TA Titre"/>
    <w:basedOn w:val="Normal"/>
    <w:next w:val="Normal"/>
    <w:qFormat/>
    <w:rsid w:val="00785EC1"/>
    <w:pPr>
      <w:keepNext/>
      <w:keepLines/>
      <w:spacing w:before="360" w:after="240"/>
    </w:pPr>
    <w:rPr>
      <w:rFonts w:cs="Microsoft Sans Serif"/>
      <w:bCs/>
      <w:szCs w:val="20"/>
      <w:lang w:eastAsia="en-US" w:bidi="en-US"/>
    </w:rPr>
  </w:style>
  <w:style w:type="paragraph" w:styleId="TM1">
    <w:name w:val="toc 1"/>
    <w:basedOn w:val="Normal"/>
    <w:next w:val="Normal"/>
    <w:autoRedefine/>
    <w:uiPriority w:val="39"/>
    <w:unhideWhenUsed/>
    <w:rsid w:val="009112B9"/>
    <w:pPr>
      <w:spacing w:after="100"/>
    </w:pPr>
  </w:style>
  <w:style w:type="paragraph" w:customStyle="1" w:styleId="TATitre1sansnumrotation">
    <w:name w:val="TA Titre 1 sans numérotation"/>
    <w:basedOn w:val="TATitreabstrait"/>
    <w:next w:val="TAParagraphe"/>
    <w:qFormat/>
    <w:rsid w:val="00785EC1"/>
    <w:pPr>
      <w:outlineLvl w:val="0"/>
    </w:pPr>
    <w:rPr>
      <w:b/>
      <w:color w:val="1F497D" w:themeColor="text2"/>
      <w:sz w:val="28"/>
    </w:rPr>
  </w:style>
  <w:style w:type="paragraph" w:customStyle="1" w:styleId="TATitre2sansnumrotation">
    <w:name w:val="TA Titre 2 sans numérotation"/>
    <w:basedOn w:val="TATitreabstrait"/>
    <w:next w:val="TAParagraphe"/>
    <w:qFormat/>
    <w:rsid w:val="00785EC1"/>
    <w:pPr>
      <w:outlineLvl w:val="1"/>
    </w:pPr>
    <w:rPr>
      <w:b/>
      <w:color w:val="1F497D" w:themeColor="text2"/>
      <w:sz w:val="28"/>
    </w:rPr>
  </w:style>
  <w:style w:type="paragraph" w:customStyle="1" w:styleId="TATextecodesource">
    <w:name w:val="TA Texte code source"/>
    <w:link w:val="TATextecodesourceCar"/>
    <w:rsid w:val="0012614B"/>
    <w:rPr>
      <w:rFonts w:ascii="Courier New" w:hAnsi="Courier New" w:cs="Times New Roman"/>
      <w:noProof/>
      <w:sz w:val="20"/>
      <w:szCs w:val="24"/>
      <w:lang w:val="en-US" w:eastAsia="en-US" w:bidi="en-US"/>
    </w:rPr>
  </w:style>
  <w:style w:type="paragraph" w:customStyle="1" w:styleId="TATitre3sansnumrotation">
    <w:name w:val="TA Titre 3 sans numérotation"/>
    <w:basedOn w:val="TATitreabstrait"/>
    <w:next w:val="TAParagraphe"/>
    <w:qFormat/>
    <w:rsid w:val="00785EC1"/>
    <w:pPr>
      <w:outlineLvl w:val="2"/>
    </w:pPr>
    <w:rPr>
      <w:b/>
      <w:color w:val="4F81BD" w:themeColor="accent1"/>
      <w:sz w:val="24"/>
    </w:rPr>
  </w:style>
  <w:style w:type="paragraph" w:customStyle="1" w:styleId="TATitre4sansnumrotation">
    <w:name w:val="TA Titre 4 sans numérotation"/>
    <w:basedOn w:val="TATitreabstrait"/>
    <w:next w:val="TAParagraphe"/>
    <w:qFormat/>
    <w:rsid w:val="00785EC1"/>
    <w:pPr>
      <w:outlineLvl w:val="3"/>
    </w:pPr>
    <w:rPr>
      <w:color w:val="8DB3E2" w:themeColor="text2" w:themeTint="66"/>
    </w:rPr>
  </w:style>
  <w:style w:type="paragraph" w:customStyle="1" w:styleId="TATitre1avecnumrotation">
    <w:name w:val="TA Titre 1 avec numérotation"/>
    <w:basedOn w:val="TATitre1sansnumrotation"/>
    <w:next w:val="TAParagraphe"/>
    <w:qFormat/>
    <w:rsid w:val="00785EC1"/>
    <w:pPr>
      <w:numPr>
        <w:numId w:val="10"/>
      </w:numPr>
    </w:pPr>
  </w:style>
  <w:style w:type="paragraph" w:customStyle="1" w:styleId="TATitre2avecnumrotation">
    <w:name w:val="TA Titre 2 avec numérotation"/>
    <w:basedOn w:val="TATitre2sansnumrotation"/>
    <w:next w:val="TAParagraphe"/>
    <w:qFormat/>
    <w:rsid w:val="00785EC1"/>
    <w:pPr>
      <w:numPr>
        <w:ilvl w:val="1"/>
        <w:numId w:val="10"/>
      </w:numPr>
      <w:ind w:left="811"/>
    </w:pPr>
  </w:style>
  <w:style w:type="paragraph" w:customStyle="1" w:styleId="TATitre3avecnumrotation">
    <w:name w:val="TA Titre 3 avec numérotation"/>
    <w:basedOn w:val="TATitre3sansnumrotation"/>
    <w:next w:val="TAParagraphe"/>
    <w:qFormat/>
    <w:rsid w:val="00785EC1"/>
    <w:pPr>
      <w:numPr>
        <w:ilvl w:val="2"/>
        <w:numId w:val="10"/>
      </w:numPr>
    </w:pPr>
  </w:style>
  <w:style w:type="paragraph" w:customStyle="1" w:styleId="TATitre4avecnumrotation">
    <w:name w:val="TA Titre 4 avec numérotation"/>
    <w:basedOn w:val="TATitre4sansnumrotation"/>
    <w:next w:val="TAParagraphe"/>
    <w:qFormat/>
    <w:rsid w:val="00785EC1"/>
    <w:pPr>
      <w:numPr>
        <w:ilvl w:val="3"/>
        <w:numId w:val="10"/>
      </w:numPr>
    </w:pPr>
  </w:style>
  <w:style w:type="character" w:customStyle="1" w:styleId="TAMotcl">
    <w:name w:val="TA Mot clé"/>
    <w:uiPriority w:val="1"/>
    <w:qFormat/>
    <w:rsid w:val="00785EC1"/>
    <w:rPr>
      <w:b/>
    </w:rPr>
  </w:style>
  <w:style w:type="character" w:styleId="Lienhypertexte">
    <w:name w:val="Hyperlink"/>
    <w:basedOn w:val="Policepardfaut"/>
    <w:uiPriority w:val="99"/>
    <w:unhideWhenUsed/>
    <w:rsid w:val="009112B9"/>
    <w:rPr>
      <w:color w:val="0000FF" w:themeColor="hyperlink"/>
      <w:u w:val="single"/>
    </w:rPr>
  </w:style>
  <w:style w:type="paragraph" w:customStyle="1" w:styleId="TAPetittitredunparagraphe">
    <w:name w:val="TA Petit titre d'un paragraphe"/>
    <w:basedOn w:val="TATextebrut"/>
    <w:next w:val="TAParagraphe"/>
    <w:link w:val="TAPetittitredunparagrapheCar"/>
    <w:qFormat/>
    <w:rsid w:val="00785EC1"/>
    <w:pPr>
      <w:keepNext/>
      <w:keepLines/>
      <w:spacing w:before="120" w:after="120"/>
    </w:pPr>
    <w:rPr>
      <w:rFonts w:cs="Times New Roman"/>
      <w:color w:val="4F81BD" w:themeColor="accent1"/>
      <w:szCs w:val="24"/>
      <w:u w:val="single"/>
    </w:rPr>
  </w:style>
  <w:style w:type="character" w:customStyle="1" w:styleId="TAPetittitredunparagrapheCar">
    <w:name w:val="TA Petit titre d'un paragraphe Car"/>
    <w:basedOn w:val="Policepardfaut"/>
    <w:link w:val="TAPetittitredunparagraphe"/>
    <w:rsid w:val="00785EC1"/>
    <w:rPr>
      <w:rFonts w:ascii="Palatino Linotype" w:hAnsi="Palatino Linotype" w:cs="Times New Roman"/>
      <w:bCs/>
      <w:color w:val="4F81BD" w:themeColor="accent1"/>
      <w:sz w:val="20"/>
      <w:szCs w:val="24"/>
      <w:u w:val="single"/>
      <w:lang w:eastAsia="en-US" w:bidi="en-US"/>
    </w:rPr>
  </w:style>
  <w:style w:type="table" w:customStyle="1" w:styleId="TATableau">
    <w:name w:val="TA Tableau"/>
    <w:basedOn w:val="TableauNormal"/>
    <w:uiPriority w:val="99"/>
    <w:qFormat/>
    <w:rsid w:val="004C7255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4F81BD" w:themeColor="accent1"/>
        <w:insideV w:val="single" w:sz="4" w:space="0" w:color="4F81BD" w:themeColor="accent1"/>
      </w:tblBorders>
    </w:tblPr>
    <w:trPr>
      <w:cantSplit/>
    </w:trPr>
    <w:tblStylePr w:type="firstRow">
      <w:pPr>
        <w:wordWrap/>
        <w:contextualSpacing w:val="0"/>
        <w:mirrorIndents w:val="0"/>
        <w:jc w:val="center"/>
      </w:pPr>
      <w:rPr>
        <w:b/>
      </w:rPr>
      <w:tblPr/>
      <w:trPr>
        <w:tblHeader/>
      </w:trPr>
      <w:tcPr>
        <w:shd w:val="clear" w:color="auto" w:fill="C6D9F1" w:themeFill="text2" w:themeFillTint="33"/>
      </w:tcPr>
    </w:tblStylePr>
    <w:tblStylePr w:type="lastRow">
      <w:tblPr/>
      <w:tcPr>
        <w:tcBorders>
          <w:top w:val="single" w:sz="12" w:space="0" w:color="4F81BD" w:themeColor="accent1"/>
        </w:tcBorders>
      </w:tcPr>
    </w:tblStylePr>
    <w:tblStylePr w:type="firstCol">
      <w:tblPr/>
      <w:tcPr>
        <w:shd w:val="clear" w:color="auto" w:fill="C6D9F1" w:themeFill="text2" w:themeFillTint="33"/>
      </w:tcPr>
    </w:tblStylePr>
    <w:tblStylePr w:type="lastCol">
      <w:tblPr/>
      <w:tcPr>
        <w:shd w:val="clear" w:color="auto" w:fill="C6D9F1" w:themeFill="text2" w:themeFillTint="33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FFFFFF" w:themeFill="background1"/>
      </w:tcPr>
    </w:tblStylePr>
    <w:tblStylePr w:type="band2Horz">
      <w:tblPr/>
      <w:tcPr>
        <w:shd w:val="clear" w:color="auto" w:fill="DBE5F1" w:themeFill="accent1" w:themeFillTint="33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table" w:customStyle="1" w:styleId="TATableaufonc">
    <w:name w:val="TA Tableau foncé"/>
    <w:basedOn w:val="TableauNormal"/>
    <w:uiPriority w:val="99"/>
    <w:qFormat/>
    <w:rsid w:val="00147699"/>
    <w:pPr>
      <w:spacing w:before="40" w:after="40"/>
      <w:jc w:val="center"/>
    </w:pPr>
    <w:rPr>
      <w:rFonts w:ascii="Palatino Linotype" w:hAnsi="Palatino Linotype"/>
      <w:sz w:val="20"/>
    </w:rPr>
    <w:tblPr>
      <w:tblStyleRowBandSize w:val="1"/>
      <w:tblStyleColBandSize w:val="1"/>
      <w:tblBorders>
        <w:top w:val="single" w:sz="4" w:space="0" w:color="1F497D" w:themeColor="text2"/>
        <w:left w:val="single" w:sz="4" w:space="0" w:color="1F497D" w:themeColor="text2"/>
        <w:bottom w:val="single" w:sz="4" w:space="0" w:color="1F497D" w:themeColor="text2"/>
        <w:right w:val="single" w:sz="4" w:space="0" w:color="1F497D" w:themeColor="text2"/>
      </w:tblBorders>
      <w:tblCellMar>
        <w:left w:w="57" w:type="dxa"/>
        <w:right w:w="57" w:type="dxa"/>
      </w:tblCellMar>
    </w:tblPr>
    <w:trPr>
      <w:cantSplit/>
    </w:trPr>
    <w:tcPr>
      <w:vAlign w:val="center"/>
    </w:tcPr>
    <w:tblStylePr w:type="firstRow">
      <w:pPr>
        <w:wordWrap/>
        <w:spacing w:beforeLines="0" w:beforeAutospacing="0" w:afterLines="0" w:afterAutospacing="0" w:line="240" w:lineRule="auto"/>
        <w:ind w:leftChars="0" w:left="0" w:rightChars="0" w:right="0" w:firstLineChars="0" w:firstLine="0"/>
        <w:contextualSpacing w:val="0"/>
        <w:mirrorIndents w:val="0"/>
        <w:jc w:val="center"/>
        <w:outlineLvl w:val="9"/>
      </w:pPr>
      <w:rPr>
        <w:b/>
        <w:color w:val="FFFFFF" w:themeColor="background1"/>
      </w:rPr>
      <w:tblPr>
        <w:tblCellMar>
          <w:top w:w="85" w:type="dxa"/>
          <w:left w:w="113" w:type="dxa"/>
          <w:bottom w:w="85" w:type="dxa"/>
          <w:right w:w="113" w:type="dxa"/>
        </w:tblCellMar>
      </w:tblPr>
      <w:trPr>
        <w:cantSplit w:val="0"/>
      </w:trPr>
      <w:tcPr>
        <w:tcBorders>
          <w:top w:val="single" w:sz="4" w:space="0" w:color="1F497D" w:themeColor="text2"/>
          <w:left w:val="single" w:sz="4" w:space="0" w:color="1F497D" w:themeColor="text2"/>
          <w:bottom w:val="single" w:sz="4" w:space="0" w:color="1F497D" w:themeColor="text2"/>
          <w:right w:val="single" w:sz="4" w:space="0" w:color="1F497D" w:themeColor="text2"/>
        </w:tcBorders>
        <w:shd w:val="clear" w:color="auto" w:fill="4F81BD" w:themeFill="accent1"/>
      </w:tcPr>
    </w:tblStylePr>
    <w:tblStylePr w:type="lastRow">
      <w:tblPr/>
      <w:tcPr>
        <w:tcBorders>
          <w:top w:val="nil"/>
          <w:left w:val="single" w:sz="4" w:space="0" w:color="1F497D" w:themeColor="text2"/>
          <w:bottom w:val="single" w:sz="4" w:space="0" w:color="1F497D" w:themeColor="text2"/>
          <w:right w:val="single" w:sz="4" w:space="0" w:color="1F497D" w:themeColor="text2"/>
          <w:insideH w:val="nil"/>
          <w:insideV w:val="nil"/>
          <w:tl2br w:val="nil"/>
          <w:tr2bl w:val="nil"/>
        </w:tcBorders>
      </w:tcPr>
    </w:tblStylePr>
    <w:tblStylePr w:type="firstCol">
      <w:rPr>
        <w:color w:val="FFFFFF" w:themeColor="background1"/>
      </w:rPr>
      <w:tblPr/>
      <w:tcPr>
        <w:shd w:val="clear" w:color="auto" w:fill="4F81BD" w:themeFill="accent1"/>
      </w:tcPr>
    </w:tblStylePr>
    <w:tblStylePr w:type="lastCol">
      <w:tblPr/>
      <w:tcPr>
        <w:shd w:val="clear" w:color="auto" w:fill="8DB3E2" w:themeFill="text2" w:themeFillTint="66"/>
      </w:tcPr>
    </w:tblStylePr>
    <w:tblStylePr w:type="band1Vert">
      <w:tblPr/>
      <w:tcPr>
        <w:shd w:val="clear" w:color="auto" w:fill="C6D9F1" w:themeFill="text2" w:themeFillTint="33"/>
      </w:tcPr>
    </w:tblStylePr>
    <w:tblStylePr w:type="band1Horz">
      <w:tblPr/>
      <w:tcPr>
        <w:shd w:val="clear" w:color="auto" w:fill="FFFFFF" w:themeFill="background1"/>
      </w:tcPr>
    </w:tblStylePr>
    <w:tblStylePr w:type="band2Horz">
      <w:tblPr/>
      <w:tcPr>
        <w:shd w:val="clear" w:color="auto" w:fill="C6D9F1" w:themeFill="text2" w:themeFillTint="33"/>
      </w:tcPr>
    </w:tblStylePr>
    <w:tblStylePr w:type="nwCell">
      <w:tblPr/>
      <w:tcPr>
        <w:tcBorders>
          <w:top w:val="nil"/>
          <w:left w:val="nil"/>
          <w:bottom w:val="single" w:sz="4" w:space="0" w:color="1F497D" w:themeColor="text2"/>
          <w:right w:val="single" w:sz="4" w:space="0" w:color="1F497D" w:themeColor="text2"/>
          <w:insideH w:val="nil"/>
          <w:insideV w:val="nil"/>
        </w:tcBorders>
        <w:shd w:val="clear" w:color="auto" w:fill="FFFFFF" w:themeFill="background1"/>
      </w:tcPr>
    </w:tblStylePr>
  </w:style>
  <w:style w:type="numbering" w:customStyle="1" w:styleId="TAListehirarchique">
    <w:name w:val="TA Liste hiérarchique"/>
    <w:uiPriority w:val="99"/>
    <w:rsid w:val="00F55CA0"/>
    <w:pPr>
      <w:numPr>
        <w:numId w:val="1"/>
      </w:numPr>
    </w:pPr>
  </w:style>
  <w:style w:type="character" w:customStyle="1" w:styleId="Titre1Car">
    <w:name w:val="Titre 1 Car"/>
    <w:basedOn w:val="Policepardfaut"/>
    <w:link w:val="Titre1"/>
    <w:uiPriority w:val="9"/>
    <w:rsid w:val="00132D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TATextebrut">
    <w:name w:val="TA Texte brut"/>
    <w:basedOn w:val="Normal"/>
    <w:link w:val="TATextebrutCar"/>
    <w:rsid w:val="0012614B"/>
    <w:pPr>
      <w:jc w:val="both"/>
    </w:pPr>
    <w:rPr>
      <w:rFonts w:ascii="Palatino Linotype" w:hAnsi="Palatino Linotype" w:cs="Microsoft Sans Serif"/>
      <w:bCs/>
      <w:sz w:val="20"/>
      <w:szCs w:val="20"/>
      <w:lang w:eastAsia="en-US" w:bidi="en-US"/>
    </w:rPr>
  </w:style>
  <w:style w:type="paragraph" w:customStyle="1" w:styleId="TAParagraphe">
    <w:name w:val="TA Paragraphe"/>
    <w:basedOn w:val="TATextebrut"/>
    <w:link w:val="TAParagrapheCar"/>
    <w:qFormat/>
    <w:rsid w:val="00785EC1"/>
    <w:pPr>
      <w:keepLines/>
      <w:spacing w:after="60"/>
      <w:ind w:firstLine="284"/>
    </w:pPr>
  </w:style>
  <w:style w:type="character" w:customStyle="1" w:styleId="TATextebrutCar">
    <w:name w:val="TA Texte brut Car"/>
    <w:basedOn w:val="Policepardfaut"/>
    <w:link w:val="TATextebrut"/>
    <w:rsid w:val="0012614B"/>
    <w:rPr>
      <w:rFonts w:ascii="Palatino Linotype" w:hAnsi="Palatino Linotype" w:cs="Microsoft Sans Serif"/>
      <w:bCs/>
      <w:sz w:val="20"/>
      <w:szCs w:val="20"/>
      <w:lang w:eastAsia="en-US" w:bidi="en-US"/>
    </w:rPr>
  </w:style>
  <w:style w:type="character" w:customStyle="1" w:styleId="TATextecodesourceCar">
    <w:name w:val="TA Texte code source Car"/>
    <w:basedOn w:val="Policepardfaut"/>
    <w:link w:val="TATextecodesource"/>
    <w:rsid w:val="0012614B"/>
    <w:rPr>
      <w:rFonts w:ascii="Courier New" w:hAnsi="Courier New" w:cs="Times New Roman"/>
      <w:noProof/>
      <w:sz w:val="20"/>
      <w:szCs w:val="24"/>
      <w:lang w:val="en-US" w:eastAsia="en-US" w:bidi="en-US"/>
    </w:rPr>
  </w:style>
  <w:style w:type="character" w:customStyle="1" w:styleId="TAParagrapheCar">
    <w:name w:val="TA Paragraphe Car"/>
    <w:basedOn w:val="TATextebrutCar"/>
    <w:link w:val="TAParagraphe"/>
    <w:rsid w:val="00785EC1"/>
    <w:rPr>
      <w:rFonts w:ascii="Palatino Linotype" w:hAnsi="Palatino Linotype" w:cs="Microsoft Sans Serif"/>
      <w:bCs/>
      <w:sz w:val="20"/>
      <w:szCs w:val="20"/>
      <w:lang w:eastAsia="en-US" w:bidi="en-US"/>
    </w:rPr>
  </w:style>
  <w:style w:type="paragraph" w:customStyle="1" w:styleId="TAZonecodesource">
    <w:name w:val="TA Zone code source"/>
    <w:basedOn w:val="TATextecodesource"/>
    <w:link w:val="TAZonecodesourceCar"/>
    <w:qFormat/>
    <w:rsid w:val="00785EC1"/>
    <w:pPr>
      <w:pBdr>
        <w:top w:val="single" w:sz="4" w:space="4" w:color="4F81BD" w:themeColor="accent1"/>
        <w:left w:val="single" w:sz="4" w:space="5" w:color="4F81BD" w:themeColor="accent1"/>
        <w:bottom w:val="single" w:sz="4" w:space="4" w:color="4F81BD" w:themeColor="accent1"/>
        <w:right w:val="single" w:sz="4" w:space="5" w:color="4F81BD" w:themeColor="accent1"/>
      </w:pBdr>
      <w:shd w:val="pct10" w:color="auto" w:fill="auto"/>
      <w:spacing w:before="120" w:after="120" w:line="264" w:lineRule="auto"/>
      <w:contextualSpacing/>
    </w:pPr>
  </w:style>
  <w:style w:type="character" w:customStyle="1" w:styleId="TAZonecodesourceCar">
    <w:name w:val="TA Zone code source Car"/>
    <w:basedOn w:val="TATextecodesourceCar"/>
    <w:link w:val="TAZonecodesource"/>
    <w:rsid w:val="00785EC1"/>
    <w:rPr>
      <w:rFonts w:ascii="Courier New" w:hAnsi="Courier New" w:cs="Times New Roman"/>
      <w:noProof/>
      <w:sz w:val="20"/>
      <w:szCs w:val="24"/>
      <w:shd w:val="pct10" w:color="auto" w:fill="auto"/>
      <w:lang w:val="en-US" w:eastAsia="en-US" w:bidi="en-US"/>
    </w:rPr>
  </w:style>
  <w:style w:type="character" w:customStyle="1" w:styleId="Titre2Car">
    <w:name w:val="Titre 2 Car"/>
    <w:basedOn w:val="Policepardfaut"/>
    <w:link w:val="Titre2"/>
    <w:uiPriority w:val="9"/>
    <w:rsid w:val="006B7C5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TAParagrapheavecsparationenhaut">
    <w:name w:val="TA Paragraphe avec séparation en haut"/>
    <w:basedOn w:val="TAParagraphe"/>
    <w:link w:val="TAParagrapheavecsparationenhautCar"/>
    <w:qFormat/>
    <w:rsid w:val="00785EC1"/>
    <w:pPr>
      <w:spacing w:before="360"/>
    </w:pPr>
  </w:style>
  <w:style w:type="paragraph" w:styleId="Lgende">
    <w:name w:val="caption"/>
    <w:basedOn w:val="Normal"/>
    <w:next w:val="Normal"/>
    <w:uiPriority w:val="35"/>
    <w:unhideWhenUsed/>
    <w:rsid w:val="004C6406"/>
    <w:rPr>
      <w:b/>
      <w:bCs/>
      <w:color w:val="4F81BD" w:themeColor="accent1"/>
      <w:sz w:val="18"/>
      <w:szCs w:val="18"/>
    </w:rPr>
  </w:style>
  <w:style w:type="character" w:customStyle="1" w:styleId="TAParagrapheavecsparationenhautCar">
    <w:name w:val="TA Paragraphe avec séparation en haut Car"/>
    <w:basedOn w:val="TAParagrapheCar"/>
    <w:link w:val="TAParagrapheavecsparationenhaut"/>
    <w:rsid w:val="00785EC1"/>
    <w:rPr>
      <w:rFonts w:ascii="Palatino Linotype" w:hAnsi="Palatino Linotype" w:cs="Microsoft Sans Serif"/>
      <w:bCs/>
      <w:sz w:val="20"/>
      <w:szCs w:val="20"/>
      <w:lang w:eastAsia="en-US" w:bidi="en-US"/>
    </w:rPr>
  </w:style>
  <w:style w:type="paragraph" w:customStyle="1" w:styleId="TATitreabstrait">
    <w:name w:val="TA Titre &lt;abstrait&gt;"/>
    <w:basedOn w:val="TATextebrut"/>
    <w:next w:val="TAParagraphe"/>
    <w:rsid w:val="001F56E1"/>
    <w:pPr>
      <w:keepNext/>
      <w:keepLines/>
      <w:spacing w:before="360" w:after="240"/>
    </w:pPr>
  </w:style>
  <w:style w:type="character" w:customStyle="1" w:styleId="Titre3Car">
    <w:name w:val="Titre 3 Car"/>
    <w:basedOn w:val="Policepardfaut"/>
    <w:link w:val="Titre3"/>
    <w:uiPriority w:val="9"/>
    <w:semiHidden/>
    <w:rsid w:val="00C308BD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4Car">
    <w:name w:val="Titre 4 Car"/>
    <w:basedOn w:val="Policepardfaut"/>
    <w:link w:val="Titre4"/>
    <w:uiPriority w:val="9"/>
    <w:semiHidden/>
    <w:rsid w:val="00785EC1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</w:rPr>
  </w:style>
  <w:style w:type="character" w:customStyle="1" w:styleId="Titre5Car">
    <w:name w:val="Titre 5 Car"/>
    <w:basedOn w:val="Policepardfaut"/>
    <w:link w:val="Titre5"/>
    <w:uiPriority w:val="9"/>
    <w:semiHidden/>
    <w:rsid w:val="00785EC1"/>
    <w:rPr>
      <w:rFonts w:asciiTheme="majorHAnsi" w:eastAsiaTheme="majorEastAsia" w:hAnsiTheme="majorHAnsi" w:cstheme="majorBidi"/>
      <w:color w:val="243F60" w:themeColor="accent1" w:themeShade="7F"/>
      <w:sz w:val="20"/>
    </w:rPr>
  </w:style>
  <w:style w:type="character" w:customStyle="1" w:styleId="Titre6Car">
    <w:name w:val="Titre 6 Car"/>
    <w:basedOn w:val="Policepardfaut"/>
    <w:link w:val="Titre6"/>
    <w:uiPriority w:val="9"/>
    <w:semiHidden/>
    <w:rsid w:val="00785EC1"/>
    <w:rPr>
      <w:rFonts w:asciiTheme="majorHAnsi" w:eastAsiaTheme="majorEastAsia" w:hAnsiTheme="majorHAnsi" w:cstheme="majorBidi"/>
      <w:i/>
      <w:iCs/>
      <w:color w:val="243F60" w:themeColor="accent1" w:themeShade="7F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785EC1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Titre8Car">
    <w:name w:val="Titre 8 Car"/>
    <w:basedOn w:val="Policepardfaut"/>
    <w:link w:val="Titre8"/>
    <w:uiPriority w:val="9"/>
    <w:semiHidden/>
    <w:rsid w:val="00785EC1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785EC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customStyle="1" w:styleId="TAListeabstrait">
    <w:name w:val="TA Liste &lt;abstrait&gt;"/>
    <w:basedOn w:val="TATextebrut"/>
    <w:qFormat/>
    <w:rsid w:val="00785EC1"/>
    <w:pPr>
      <w:spacing w:before="120" w:after="120"/>
    </w:pPr>
    <w:rPr>
      <w:rFonts w:asciiTheme="minorHAnsi" w:hAnsiTheme="minorHAnsi"/>
      <w:sz w:val="22"/>
    </w:rPr>
  </w:style>
  <w:style w:type="paragraph" w:customStyle="1" w:styleId="TAListepuce1">
    <w:name w:val="TA Liste à puce 1"/>
    <w:basedOn w:val="TAListeabstrait"/>
    <w:qFormat/>
    <w:rsid w:val="00785EC1"/>
    <w:pPr>
      <w:numPr>
        <w:numId w:val="11"/>
      </w:numPr>
    </w:pPr>
  </w:style>
  <w:style w:type="paragraph" w:customStyle="1" w:styleId="TAListepuce2">
    <w:name w:val="TA Liste à puce 2"/>
    <w:basedOn w:val="TAListeabstrait"/>
    <w:qFormat/>
    <w:rsid w:val="00785EC1"/>
    <w:pPr>
      <w:numPr>
        <w:ilvl w:val="1"/>
        <w:numId w:val="11"/>
      </w:numPr>
    </w:pPr>
  </w:style>
  <w:style w:type="paragraph" w:customStyle="1" w:styleId="TAListepuce3">
    <w:name w:val="TA Liste à puce 3"/>
    <w:basedOn w:val="TAListeabstrait"/>
    <w:qFormat/>
    <w:rsid w:val="00785EC1"/>
    <w:pPr>
      <w:numPr>
        <w:ilvl w:val="2"/>
        <w:numId w:val="11"/>
      </w:numPr>
    </w:pPr>
  </w:style>
  <w:style w:type="paragraph" w:customStyle="1" w:styleId="TAListepuce4">
    <w:name w:val="TA Liste à puce 4"/>
    <w:basedOn w:val="TAListeabstrait"/>
    <w:qFormat/>
    <w:rsid w:val="00785EC1"/>
    <w:pPr>
      <w:numPr>
        <w:ilvl w:val="3"/>
        <w:numId w:val="11"/>
      </w:numPr>
    </w:pPr>
  </w:style>
  <w:style w:type="numbering" w:customStyle="1" w:styleId="TAListepuce">
    <w:name w:val="TA Liste à puce"/>
    <w:uiPriority w:val="99"/>
    <w:rsid w:val="00BA3AD3"/>
    <w:pPr>
      <w:numPr>
        <w:numId w:val="2"/>
      </w:numPr>
    </w:pPr>
  </w:style>
  <w:style w:type="paragraph" w:customStyle="1" w:styleId="TAListenumro1">
    <w:name w:val="TA Liste à numéro 1"/>
    <w:basedOn w:val="TAListeabstrait"/>
    <w:qFormat/>
    <w:rsid w:val="00785EC1"/>
    <w:pPr>
      <w:numPr>
        <w:numId w:val="12"/>
      </w:numPr>
    </w:pPr>
  </w:style>
  <w:style w:type="paragraph" w:customStyle="1" w:styleId="TAListenumro2">
    <w:name w:val="TA Liste à numéro 2"/>
    <w:basedOn w:val="TAListeabstrait"/>
    <w:qFormat/>
    <w:rsid w:val="00785EC1"/>
    <w:pPr>
      <w:numPr>
        <w:ilvl w:val="1"/>
        <w:numId w:val="12"/>
      </w:numPr>
    </w:pPr>
  </w:style>
  <w:style w:type="paragraph" w:customStyle="1" w:styleId="TAListenumro3">
    <w:name w:val="TA Liste à numéro 3"/>
    <w:basedOn w:val="TAListeabstrait"/>
    <w:qFormat/>
    <w:rsid w:val="00785EC1"/>
    <w:pPr>
      <w:numPr>
        <w:ilvl w:val="2"/>
        <w:numId w:val="12"/>
      </w:numPr>
    </w:pPr>
  </w:style>
  <w:style w:type="paragraph" w:customStyle="1" w:styleId="TAListenumro4">
    <w:name w:val="TA Liste à numéro 4"/>
    <w:basedOn w:val="TAListeabstrait"/>
    <w:qFormat/>
    <w:rsid w:val="00785EC1"/>
    <w:pPr>
      <w:numPr>
        <w:ilvl w:val="3"/>
        <w:numId w:val="12"/>
      </w:numPr>
    </w:pPr>
  </w:style>
  <w:style w:type="numbering" w:customStyle="1" w:styleId="TAListenumros">
    <w:name w:val="TA Liste à numéros"/>
    <w:uiPriority w:val="99"/>
    <w:rsid w:val="00BA3AD3"/>
    <w:pPr>
      <w:numPr>
        <w:numId w:val="5"/>
      </w:numPr>
    </w:pPr>
  </w:style>
  <w:style w:type="paragraph" w:customStyle="1" w:styleId="TAListetiret1">
    <w:name w:val="TA Liste à tiret 1"/>
    <w:basedOn w:val="TAListeabstrait"/>
    <w:qFormat/>
    <w:rsid w:val="00785EC1"/>
    <w:pPr>
      <w:numPr>
        <w:numId w:val="13"/>
      </w:numPr>
    </w:pPr>
  </w:style>
  <w:style w:type="paragraph" w:customStyle="1" w:styleId="TAListetiret2">
    <w:name w:val="TA Liste à tiret 2"/>
    <w:basedOn w:val="TAListeabstrait"/>
    <w:qFormat/>
    <w:rsid w:val="00785EC1"/>
    <w:pPr>
      <w:numPr>
        <w:ilvl w:val="1"/>
        <w:numId w:val="13"/>
      </w:numPr>
    </w:pPr>
  </w:style>
  <w:style w:type="paragraph" w:customStyle="1" w:styleId="TAListetiret3">
    <w:name w:val="TA Liste à tiret 3"/>
    <w:basedOn w:val="TAListeabstrait"/>
    <w:qFormat/>
    <w:rsid w:val="00785EC1"/>
    <w:pPr>
      <w:numPr>
        <w:ilvl w:val="2"/>
        <w:numId w:val="13"/>
      </w:numPr>
    </w:pPr>
  </w:style>
  <w:style w:type="paragraph" w:customStyle="1" w:styleId="TAListetiret4">
    <w:name w:val="TA Liste à tiret 4"/>
    <w:basedOn w:val="TAListeabstrait"/>
    <w:qFormat/>
    <w:rsid w:val="00785EC1"/>
    <w:pPr>
      <w:numPr>
        <w:ilvl w:val="3"/>
        <w:numId w:val="13"/>
      </w:numPr>
    </w:pPr>
  </w:style>
  <w:style w:type="numbering" w:customStyle="1" w:styleId="TAListetiret">
    <w:name w:val="TA Liste à tiret"/>
    <w:uiPriority w:val="99"/>
    <w:rsid w:val="00A759FF"/>
    <w:pPr>
      <w:numPr>
        <w:numId w:val="3"/>
      </w:numPr>
    </w:pPr>
  </w:style>
  <w:style w:type="character" w:customStyle="1" w:styleId="TAStyleclair">
    <w:name w:val="TA Style clair"/>
    <w:basedOn w:val="Policepardfaut"/>
    <w:uiPriority w:val="1"/>
    <w:qFormat/>
    <w:rsid w:val="00785EC1"/>
    <w:rPr>
      <w:color w:val="4F81BD" w:themeColor="accent1"/>
    </w:rPr>
  </w:style>
  <w:style w:type="character" w:customStyle="1" w:styleId="TAStylefonc">
    <w:name w:val="TA Style foncé"/>
    <w:basedOn w:val="Policepardfaut"/>
    <w:uiPriority w:val="1"/>
    <w:qFormat/>
    <w:rsid w:val="00785EC1"/>
    <w:rPr>
      <w:color w:val="1F497D" w:themeColor="text2"/>
    </w:rPr>
  </w:style>
  <w:style w:type="character" w:customStyle="1" w:styleId="TAElementfoncmarqu">
    <w:name w:val="TA Element foncé marqué"/>
    <w:basedOn w:val="TAStylefonc"/>
    <w:uiPriority w:val="1"/>
    <w:rsid w:val="0057622B"/>
    <w:rPr>
      <w:b/>
      <w:color w:val="1F497D" w:themeColor="text2"/>
      <w:sz w:val="24"/>
    </w:rPr>
  </w:style>
  <w:style w:type="character" w:customStyle="1" w:styleId="TAElementfonc">
    <w:name w:val="TA Element foncé"/>
    <w:basedOn w:val="TAStylefonc"/>
    <w:uiPriority w:val="1"/>
    <w:rsid w:val="0057622B"/>
    <w:rPr>
      <w:color w:val="1F497D" w:themeColor="text2"/>
      <w:sz w:val="24"/>
    </w:rPr>
  </w:style>
  <w:style w:type="character" w:customStyle="1" w:styleId="TAElementclairmarqu">
    <w:name w:val="TA Element clair marqué"/>
    <w:basedOn w:val="TAStyleclair"/>
    <w:uiPriority w:val="1"/>
    <w:rsid w:val="00BA327D"/>
    <w:rPr>
      <w:b/>
      <w:color w:val="FFFFFF" w:themeColor="background1"/>
      <w:sz w:val="24"/>
    </w:rPr>
  </w:style>
  <w:style w:type="character" w:customStyle="1" w:styleId="TAElementclair">
    <w:name w:val="TA Element clair"/>
    <w:basedOn w:val="TAStyleclair"/>
    <w:uiPriority w:val="1"/>
    <w:rsid w:val="0012614B"/>
    <w:rPr>
      <w:color w:val="4F81BD" w:themeColor="accent1"/>
      <w:sz w:val="24"/>
    </w:rPr>
  </w:style>
  <w:style w:type="character" w:customStyle="1" w:styleId="TAElementclairsoutenu">
    <w:name w:val="TA Element clair soutenu"/>
    <w:basedOn w:val="TAStyleclair"/>
    <w:uiPriority w:val="1"/>
    <w:rsid w:val="0012614B"/>
    <w:rPr>
      <w:b/>
      <w:color w:val="4F81BD" w:themeColor="accent1"/>
      <w:sz w:val="28"/>
    </w:rPr>
  </w:style>
  <w:style w:type="character" w:customStyle="1" w:styleId="TATitredoc">
    <w:name w:val="TA Titre doc"/>
    <w:basedOn w:val="TAStylefonc"/>
    <w:uiPriority w:val="1"/>
    <w:qFormat/>
    <w:rsid w:val="00785EC1"/>
    <w:rPr>
      <w:b/>
      <w:color w:val="1F497D" w:themeColor="text2"/>
      <w:sz w:val="36"/>
      <w:lang w:val="fr-FR"/>
    </w:rPr>
  </w:style>
  <w:style w:type="character" w:customStyle="1" w:styleId="TATitremarqudoc">
    <w:name w:val="TA Titre marqué doc"/>
    <w:basedOn w:val="TAStylefonc"/>
    <w:uiPriority w:val="1"/>
    <w:qFormat/>
    <w:rsid w:val="00785EC1"/>
    <w:rPr>
      <w:color w:val="1F497D" w:themeColor="text2"/>
      <w:sz w:val="36"/>
    </w:rPr>
  </w:style>
  <w:style w:type="paragraph" w:customStyle="1" w:styleId="TAWhiteTexte">
    <w:name w:val="TA WhiteTexte"/>
    <w:basedOn w:val="TATextebrut"/>
    <w:next w:val="TATextebrut"/>
    <w:link w:val="TAWhiteTexteCar"/>
    <w:rsid w:val="00B51ED9"/>
    <w:pPr>
      <w:spacing w:before="120" w:after="120"/>
      <w:jc w:val="center"/>
    </w:pPr>
    <w:rPr>
      <w:b/>
      <w:color w:val="FFFFFF" w:themeColor="background1"/>
    </w:rPr>
  </w:style>
  <w:style w:type="character" w:customStyle="1" w:styleId="TAWhiteTexteCar">
    <w:name w:val="TA WhiteTexte Car"/>
    <w:basedOn w:val="TATextebrutCar"/>
    <w:link w:val="TAWhiteTexte"/>
    <w:rsid w:val="00B51ED9"/>
    <w:rPr>
      <w:rFonts w:ascii="Palatino Linotype" w:hAnsi="Palatino Linotype" w:cs="Microsoft Sans Serif"/>
      <w:b/>
      <w:bCs/>
      <w:color w:val="FFFFFF" w:themeColor="background1"/>
      <w:sz w:val="20"/>
      <w:szCs w:val="20"/>
      <w:lang w:eastAsia="en-US" w:bidi="en-US"/>
    </w:rPr>
  </w:style>
  <w:style w:type="character" w:customStyle="1" w:styleId="TANote">
    <w:name w:val="TA Note"/>
    <w:basedOn w:val="Policepardfaut"/>
    <w:uiPriority w:val="1"/>
    <w:qFormat/>
    <w:rsid w:val="00785EC1"/>
    <w:rPr>
      <w:i/>
    </w:rPr>
  </w:style>
  <w:style w:type="paragraph" w:customStyle="1" w:styleId="TAParagraphecentr">
    <w:name w:val="TA Paragraphe centré"/>
    <w:basedOn w:val="TAParagraphe"/>
    <w:next w:val="TAParagraphe"/>
    <w:qFormat/>
    <w:rsid w:val="00785EC1"/>
    <w:pPr>
      <w:ind w:firstLine="0"/>
    </w:pPr>
    <w:rPr>
      <w:rFonts w:asciiTheme="minorHAnsi" w:hAnsiTheme="minorHAnsi"/>
      <w:sz w:val="22"/>
    </w:rPr>
  </w:style>
  <w:style w:type="paragraph" w:styleId="Listepuces">
    <w:name w:val="List Bullet"/>
    <w:basedOn w:val="Normal"/>
    <w:uiPriority w:val="99"/>
    <w:unhideWhenUsed/>
    <w:rsid w:val="005A64D2"/>
    <w:pPr>
      <w:numPr>
        <w:numId w:val="4"/>
      </w:numPr>
      <w:spacing w:before="120" w:after="120"/>
      <w:ind w:left="357" w:hanging="357"/>
      <w:contextualSpacing/>
    </w:pPr>
  </w:style>
  <w:style w:type="paragraph" w:customStyle="1" w:styleId="TAParagrapheImagecentr">
    <w:name w:val="TA Paragraphe Image centré"/>
    <w:basedOn w:val="TAParagraphe"/>
    <w:next w:val="TAParagraphe"/>
    <w:link w:val="TAParagrapheImagecentrCar"/>
    <w:qFormat/>
    <w:rsid w:val="00785EC1"/>
    <w:pPr>
      <w:spacing w:before="120" w:after="120"/>
      <w:jc w:val="center"/>
    </w:pPr>
  </w:style>
  <w:style w:type="character" w:customStyle="1" w:styleId="TAParagrapheImagecentrCar">
    <w:name w:val="TA Paragraphe Image centré Car"/>
    <w:basedOn w:val="TAParagrapheCar"/>
    <w:link w:val="TAParagrapheImagecentr"/>
    <w:rsid w:val="00785EC1"/>
    <w:rPr>
      <w:rFonts w:ascii="Palatino Linotype" w:hAnsi="Palatino Linotype" w:cs="Microsoft Sans Serif"/>
      <w:bCs/>
      <w:sz w:val="20"/>
      <w:szCs w:val="20"/>
      <w:lang w:eastAsia="en-US" w:bidi="en-US"/>
    </w:rPr>
  </w:style>
  <w:style w:type="paragraph" w:customStyle="1" w:styleId="TA2008-Normal">
    <w:name w:val="TA2008 - Normal"/>
    <w:basedOn w:val="Normal"/>
    <w:rsid w:val="0012614B"/>
    <w:pPr>
      <w:jc w:val="both"/>
    </w:pPr>
    <w:rPr>
      <w:sz w:val="26"/>
    </w:rPr>
  </w:style>
  <w:style w:type="paragraph" w:styleId="TM2">
    <w:name w:val="toc 2"/>
    <w:basedOn w:val="Normal"/>
    <w:next w:val="Normal"/>
    <w:autoRedefine/>
    <w:uiPriority w:val="39"/>
    <w:unhideWhenUsed/>
    <w:rsid w:val="00D07DE9"/>
    <w:pPr>
      <w:spacing w:after="100"/>
      <w:ind w:left="200"/>
    </w:pPr>
  </w:style>
  <w:style w:type="numbering" w:customStyle="1" w:styleId="TA2008">
    <w:name w:val="TA 2008"/>
    <w:uiPriority w:val="99"/>
    <w:rsid w:val="00D07DE9"/>
    <w:pPr>
      <w:numPr>
        <w:numId w:val="6"/>
      </w:numPr>
    </w:pPr>
  </w:style>
  <w:style w:type="paragraph" w:customStyle="1" w:styleId="TATitre1">
    <w:name w:val="TA Titre 1"/>
    <w:basedOn w:val="Titre1"/>
    <w:next w:val="Normal"/>
    <w:link w:val="TATitre1Car"/>
    <w:rsid w:val="005F02BB"/>
    <w:pPr>
      <w:keepLines w:val="0"/>
      <w:numPr>
        <w:numId w:val="8"/>
      </w:numPr>
      <w:spacing w:before="360" w:after="240"/>
    </w:pPr>
    <w:rPr>
      <w:rFonts w:ascii="Palatino Linotype" w:hAnsi="Palatino Linotype"/>
      <w:color w:val="1F497D" w:themeColor="text2"/>
      <w:kern w:val="32"/>
      <w:szCs w:val="32"/>
      <w:lang w:val="en-US" w:eastAsia="en-US" w:bidi="en-US"/>
    </w:rPr>
  </w:style>
  <w:style w:type="paragraph" w:customStyle="1" w:styleId="TATitre2">
    <w:name w:val="TA Titre 2"/>
    <w:basedOn w:val="TATitre1"/>
    <w:next w:val="Normal"/>
    <w:rsid w:val="0012614B"/>
    <w:pPr>
      <w:numPr>
        <w:numId w:val="0"/>
      </w:numPr>
      <w:ind w:left="360" w:hanging="360"/>
      <w:outlineLvl w:val="1"/>
    </w:pPr>
  </w:style>
  <w:style w:type="paragraph" w:customStyle="1" w:styleId="TATitre3">
    <w:name w:val="TA Titre 3"/>
    <w:basedOn w:val="TATitre2"/>
    <w:next w:val="Normal"/>
    <w:rsid w:val="0012614B"/>
    <w:pPr>
      <w:numPr>
        <w:ilvl w:val="2"/>
      </w:numPr>
      <w:ind w:left="360" w:hanging="360"/>
      <w:outlineLvl w:val="2"/>
    </w:pPr>
    <w:rPr>
      <w:color w:val="4F81BD" w:themeColor="accent1"/>
      <w:sz w:val="24"/>
    </w:rPr>
  </w:style>
  <w:style w:type="paragraph" w:customStyle="1" w:styleId="TATitre4">
    <w:name w:val="TA Titre 4"/>
    <w:basedOn w:val="TATitre3"/>
    <w:next w:val="Normal"/>
    <w:qFormat/>
    <w:rsid w:val="00785EC1"/>
    <w:pPr>
      <w:numPr>
        <w:ilvl w:val="3"/>
      </w:numPr>
      <w:ind w:left="360" w:hanging="360"/>
      <w:outlineLvl w:val="3"/>
    </w:pPr>
    <w:rPr>
      <w:b w:val="0"/>
    </w:rPr>
  </w:style>
  <w:style w:type="numbering" w:customStyle="1" w:styleId="TA2009Hirarchie">
    <w:name w:val="TA2009 Hiérarchie"/>
    <w:uiPriority w:val="99"/>
    <w:rsid w:val="00847AB2"/>
    <w:pPr>
      <w:numPr>
        <w:numId w:val="7"/>
      </w:numPr>
    </w:pPr>
  </w:style>
  <w:style w:type="character" w:customStyle="1" w:styleId="TATitre1Car">
    <w:name w:val="TA Titre 1 Car"/>
    <w:basedOn w:val="Policepardfaut"/>
    <w:link w:val="TATitre1"/>
    <w:rsid w:val="005F02BB"/>
    <w:rPr>
      <w:rFonts w:ascii="Palatino Linotype" w:eastAsiaTheme="majorEastAsia" w:hAnsi="Palatino Linotype" w:cstheme="majorBidi"/>
      <w:b/>
      <w:bCs/>
      <w:color w:val="1F497D" w:themeColor="text2"/>
      <w:kern w:val="32"/>
      <w:sz w:val="28"/>
      <w:szCs w:val="32"/>
      <w:lang w:val="en-US" w:eastAsia="en-US" w:bidi="en-US"/>
    </w:rPr>
  </w:style>
  <w:style w:type="paragraph" w:customStyle="1" w:styleId="TAElementGras">
    <w:name w:val="TA Element Gras"/>
    <w:basedOn w:val="Normal"/>
    <w:link w:val="TAElementGrasCar"/>
    <w:qFormat/>
    <w:rsid w:val="00785EC1"/>
    <w:rPr>
      <w:rFonts w:ascii="Palatino Linotype" w:hAnsi="Palatino Linotype"/>
      <w:b/>
      <w:color w:val="1F497D" w:themeColor="text2"/>
      <w:sz w:val="24"/>
      <w:szCs w:val="24"/>
    </w:rPr>
  </w:style>
  <w:style w:type="paragraph" w:customStyle="1" w:styleId="TAElement">
    <w:name w:val="TA Element"/>
    <w:link w:val="TAElementCar"/>
    <w:rsid w:val="0012614B"/>
    <w:rPr>
      <w:rFonts w:ascii="Palatino Linotype" w:hAnsi="Palatino Linotype"/>
      <w:color w:val="4F81BD" w:themeColor="accent1"/>
      <w:sz w:val="24"/>
      <w:szCs w:val="24"/>
    </w:rPr>
  </w:style>
  <w:style w:type="character" w:customStyle="1" w:styleId="TAElementGrasCar">
    <w:name w:val="TA Element Gras Car"/>
    <w:basedOn w:val="Policepardfaut"/>
    <w:link w:val="TAElementGras"/>
    <w:rsid w:val="00785EC1"/>
    <w:rPr>
      <w:rFonts w:ascii="Palatino Linotype" w:hAnsi="Palatino Linotype"/>
      <w:b/>
      <w:color w:val="1F497D" w:themeColor="text2"/>
      <w:sz w:val="24"/>
      <w:szCs w:val="24"/>
    </w:rPr>
  </w:style>
  <w:style w:type="character" w:customStyle="1" w:styleId="TAElementCar">
    <w:name w:val="TA Element Car"/>
    <w:basedOn w:val="TAElementGrasCar"/>
    <w:link w:val="TAElement"/>
    <w:rsid w:val="0012614B"/>
    <w:rPr>
      <w:rFonts w:ascii="Palatino Linotype" w:hAnsi="Palatino Linotype"/>
      <w:b/>
      <w:color w:val="4F81BD" w:themeColor="accent1"/>
      <w:sz w:val="24"/>
      <w:szCs w:val="24"/>
    </w:rPr>
  </w:style>
  <w:style w:type="table" w:customStyle="1" w:styleId="Listeclaire-Accent11">
    <w:name w:val="Liste claire - Accent 11"/>
    <w:basedOn w:val="TableauNormal"/>
    <w:uiPriority w:val="61"/>
    <w:rsid w:val="00BA327D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customStyle="1" w:styleId="TATexte">
    <w:name w:val="TA Texte"/>
    <w:basedOn w:val="Normal"/>
    <w:link w:val="TATexteCar"/>
    <w:qFormat/>
    <w:rsid w:val="00785EC1"/>
    <w:pPr>
      <w:spacing w:line="240" w:lineRule="auto"/>
    </w:pPr>
    <w:rPr>
      <w:color w:val="000000" w:themeColor="text1"/>
    </w:rPr>
  </w:style>
  <w:style w:type="character" w:customStyle="1" w:styleId="TATexteCar">
    <w:name w:val="TA Texte Car"/>
    <w:basedOn w:val="Policepardfaut"/>
    <w:link w:val="TATexte"/>
    <w:rsid w:val="00785EC1"/>
    <w:rPr>
      <w:color w:val="000000" w:themeColor="text1"/>
    </w:rPr>
  </w:style>
  <w:style w:type="character" w:styleId="ClavierHTML">
    <w:name w:val="HTML Keyboard"/>
    <w:basedOn w:val="Policepardfaut"/>
    <w:uiPriority w:val="99"/>
    <w:unhideWhenUsed/>
    <w:rsid w:val="00BA327D"/>
    <w:rPr>
      <w:rFonts w:ascii="Consolas" w:hAnsi="Consolas"/>
      <w:sz w:val="20"/>
      <w:szCs w:val="20"/>
    </w:rPr>
  </w:style>
  <w:style w:type="paragraph" w:styleId="Tabledesillustrations">
    <w:name w:val="table of figures"/>
    <w:basedOn w:val="Normal"/>
    <w:next w:val="Normal"/>
    <w:uiPriority w:val="99"/>
    <w:unhideWhenUsed/>
    <w:rsid w:val="00BA327D"/>
    <w:pPr>
      <w:spacing w:after="0"/>
    </w:pPr>
  </w:style>
  <w:style w:type="paragraph" w:styleId="En-tte">
    <w:name w:val="header"/>
    <w:basedOn w:val="Normal"/>
    <w:link w:val="En-tteCar"/>
    <w:uiPriority w:val="99"/>
    <w:unhideWhenUsed/>
    <w:rsid w:val="00863EA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863EAB"/>
  </w:style>
  <w:style w:type="paragraph" w:styleId="Pieddepage">
    <w:name w:val="footer"/>
    <w:basedOn w:val="Normal"/>
    <w:link w:val="PieddepageCar"/>
    <w:uiPriority w:val="99"/>
    <w:semiHidden/>
    <w:unhideWhenUsed/>
    <w:rsid w:val="00863EA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863EAB"/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785EC1"/>
    <w:pPr>
      <w:numPr>
        <w:numId w:val="0"/>
      </w:numPr>
      <w:spacing w:after="0"/>
      <w:outlineLvl w:val="9"/>
    </w:pPr>
    <w:rPr>
      <w:lang w:eastAsia="en-US"/>
    </w:rPr>
  </w:style>
  <w:style w:type="paragraph" w:styleId="TM3">
    <w:name w:val="toc 3"/>
    <w:basedOn w:val="Normal"/>
    <w:next w:val="Normal"/>
    <w:autoRedefine/>
    <w:uiPriority w:val="39"/>
    <w:unhideWhenUsed/>
    <w:rsid w:val="005F02BB"/>
    <w:pPr>
      <w:spacing w:after="100"/>
      <w:ind w:left="440"/>
    </w:pPr>
  </w:style>
  <w:style w:type="paragraph" w:customStyle="1" w:styleId="TATextcentr">
    <w:name w:val="TA Text centré"/>
    <w:basedOn w:val="TATexte"/>
    <w:link w:val="TATextcentrCar"/>
    <w:qFormat/>
    <w:rsid w:val="00785EC1"/>
    <w:pPr>
      <w:jc w:val="center"/>
    </w:pPr>
    <w:rPr>
      <w:lang w:bidi="en-US"/>
    </w:rPr>
  </w:style>
  <w:style w:type="character" w:customStyle="1" w:styleId="TATextcentrCar">
    <w:name w:val="TA Text centré Car"/>
    <w:basedOn w:val="TATexteCar"/>
    <w:link w:val="TATextcentr"/>
    <w:rsid w:val="00785EC1"/>
    <w:rPr>
      <w:color w:val="000000" w:themeColor="text1"/>
      <w:lang w:bidi="en-US"/>
    </w:rPr>
  </w:style>
  <w:style w:type="paragraph" w:customStyle="1" w:styleId="TAElementClaircentr">
    <w:name w:val="TA Element Clair centré"/>
    <w:basedOn w:val="TATextcentr"/>
    <w:link w:val="TAElementClaircentrCar"/>
    <w:qFormat/>
    <w:rsid w:val="00785EC1"/>
  </w:style>
  <w:style w:type="character" w:customStyle="1" w:styleId="TAElementClaircentrCar">
    <w:name w:val="TA Element Clair centré Car"/>
    <w:basedOn w:val="TATextcentrCar"/>
    <w:link w:val="TAElementClaircentr"/>
    <w:rsid w:val="00785EC1"/>
    <w:rPr>
      <w:color w:val="000000" w:themeColor="text1"/>
      <w:lang w:bidi="en-US"/>
    </w:rPr>
  </w:style>
  <w:style w:type="table" w:styleId="Grilledutableau">
    <w:name w:val="Table Grid"/>
    <w:basedOn w:val="TableauNormal"/>
    <w:uiPriority w:val="59"/>
    <w:rsid w:val="00F0335C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Listeclaire">
    <w:name w:val="Light List"/>
    <w:basedOn w:val="TableauNormal"/>
    <w:uiPriority w:val="61"/>
    <w:rsid w:val="00F0335C"/>
    <w:rPr>
      <w:lang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84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8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5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4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2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test/Downloads/TAPS/Modeles/%5bMODELE%5dInterview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383D1FF8038CCE4C836CCCB92DC679D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9A549B8-1489-B642-9C92-B98FE0722D15}"/>
      </w:docPartPr>
      <w:docPartBody>
        <w:p w:rsidR="00000000" w:rsidRDefault="00000000">
          <w:pPr>
            <w:pStyle w:val="383D1FF8038CCE4C836CCCB92DC679D8"/>
          </w:pPr>
          <w:r w:rsidRPr="00E4350C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4D67A2B862268343BCB69DEAB959A42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CD57E92-39B1-8F4E-A563-C705625AAA55}"/>
      </w:docPartPr>
      <w:docPartBody>
        <w:p w:rsidR="00000000" w:rsidRDefault="00000000">
          <w:pPr>
            <w:pStyle w:val="4D67A2B862268343BCB69DEAB959A42A"/>
          </w:pPr>
          <w:r w:rsidRPr="00403541">
            <w:rPr>
              <w:rStyle w:val="Textedelespacerserv"/>
            </w:rPr>
            <w:t>[Auteur ]</w:t>
          </w:r>
        </w:p>
      </w:docPartBody>
    </w:docPart>
    <w:docPart>
      <w:docPartPr>
        <w:name w:val="85F94E88BDA37F44953782E11B159A8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0C1DCA8-B6AE-5A4A-984A-09660DFF8937}"/>
      </w:docPartPr>
      <w:docPartBody>
        <w:p w:rsidR="00000000" w:rsidRDefault="00000000">
          <w:pPr>
            <w:pStyle w:val="85F94E88BDA37F44953782E11B159A83"/>
          </w:pPr>
          <w:r w:rsidRPr="00E4350C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B1C9FBB3464B764696FB9AF28F107A6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DEA9977-C592-104E-8F68-F8920AF64FF5}"/>
      </w:docPartPr>
      <w:docPartBody>
        <w:p w:rsidR="00000000" w:rsidRDefault="00000000">
          <w:pPr>
            <w:pStyle w:val="B1C9FBB3464B764696FB9AF28F107A66"/>
          </w:pPr>
          <w:r w:rsidRPr="00E4350C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D6F5E331A06D494C92DB037CA369398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0B99525-2770-9544-8EC1-72EFCC659D1B}"/>
      </w:docPartPr>
      <w:docPartBody>
        <w:p w:rsidR="00000000" w:rsidRDefault="00000000">
          <w:pPr>
            <w:pStyle w:val="D6F5E331A06D494C92DB037CA369398F"/>
          </w:pPr>
          <w:r w:rsidRPr="0004399B">
            <w:rPr>
              <w:rStyle w:val="TAElement-2-2"/>
            </w:rPr>
            <w:t>&lt;team&gt;</w:t>
          </w:r>
        </w:p>
      </w:docPartBody>
    </w:docPart>
    <w:docPart>
      <w:docPartPr>
        <w:name w:val="FACB06721372104FACF696CA1D192B3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849759C-389B-AB48-9D1D-72B92E9B0C1D}"/>
      </w:docPartPr>
      <w:docPartBody>
        <w:p w:rsidR="00000000" w:rsidRDefault="00000000">
          <w:pPr>
            <w:pStyle w:val="FACB06721372104FACF696CA1D192B3F"/>
          </w:pPr>
          <w:r w:rsidRPr="00E4350C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BA434D8F59AF3046B8F860F58F88337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1B1EA1B-2077-0248-8236-110525A6F024}"/>
      </w:docPartPr>
      <w:docPartBody>
        <w:p w:rsidR="00000000" w:rsidRDefault="00000000">
          <w:pPr>
            <w:pStyle w:val="BA434D8F59AF3046B8F860F58F88337C"/>
          </w:pPr>
          <w:r w:rsidRPr="00E4350C">
            <w:rPr>
              <w:rStyle w:val="Textedelespacerserv"/>
            </w:rPr>
            <w:t>Choisissez un élément.</w:t>
          </w:r>
        </w:p>
      </w:docPartBody>
    </w:docPart>
    <w:docPart>
      <w:docPartPr>
        <w:name w:val="7349E046AF537A4ABCBC00E4E93E785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2A0C551-A4AE-4D45-900C-647FA0FAAE62}"/>
      </w:docPartPr>
      <w:docPartBody>
        <w:p w:rsidR="00000000" w:rsidRDefault="00000000">
          <w:pPr>
            <w:pStyle w:val="7349E046AF537A4ABCBC00E4E93E785B"/>
          </w:pPr>
          <w:r w:rsidRPr="00CC54AD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20574FCA0893C146822633098A11159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6E96310-E2A1-C241-BD05-CFAF1CC58F81}"/>
      </w:docPartPr>
      <w:docPartBody>
        <w:p w:rsidR="00000000" w:rsidRDefault="00000000">
          <w:pPr>
            <w:pStyle w:val="20574FCA0893C146822633098A111598"/>
          </w:pPr>
          <w:r w:rsidRPr="002B13A5">
            <w:rPr>
              <w:rStyle w:val="Titre1Car"/>
              <w:sz w:val="44"/>
              <w:szCs w:val="44"/>
            </w:rPr>
            <w:t>[Projet]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icrosoft Sans Serif">
    <w:panose1 w:val="020B0604020202020204"/>
    <w:charset w:val="00"/>
    <w:family w:val="swiss"/>
    <w:pitch w:val="variable"/>
    <w:sig w:usb0="E1002AFF" w:usb1="C0000002" w:usb2="00000008" w:usb3="00000000" w:csb0="000101FF" w:csb1="00000000"/>
  </w:font>
  <w:font w:name="Consolas">
    <w:panose1 w:val="020B0609020204030204"/>
    <w:charset w:val="00"/>
    <w:family w:val="modern"/>
    <w:pitch w:val="fixed"/>
    <w:sig w:usb0="A00002EF" w:usb1="4000204B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89A"/>
    <w:rsid w:val="005D6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kern w:val="0"/>
      <w:sz w:val="28"/>
      <w:szCs w:val="28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Pr>
      <w:color w:val="808080"/>
    </w:rPr>
  </w:style>
  <w:style w:type="paragraph" w:customStyle="1" w:styleId="383D1FF8038CCE4C836CCCB92DC679D8">
    <w:name w:val="383D1FF8038CCE4C836CCCB92DC679D8"/>
  </w:style>
  <w:style w:type="paragraph" w:customStyle="1" w:styleId="4D67A2B862268343BCB69DEAB959A42A">
    <w:name w:val="4D67A2B862268343BCB69DEAB959A42A"/>
  </w:style>
  <w:style w:type="paragraph" w:customStyle="1" w:styleId="85F94E88BDA37F44953782E11B159A83">
    <w:name w:val="85F94E88BDA37F44953782E11B159A83"/>
  </w:style>
  <w:style w:type="paragraph" w:customStyle="1" w:styleId="B1C9FBB3464B764696FB9AF28F107A66">
    <w:name w:val="B1C9FBB3464B764696FB9AF28F107A66"/>
  </w:style>
  <w:style w:type="character" w:customStyle="1" w:styleId="TAElement-2-2">
    <w:name w:val="TA Element-2-2"/>
    <w:basedOn w:val="Policepardfaut"/>
    <w:uiPriority w:val="1"/>
    <w:rPr>
      <w:color w:val="156082" w:themeColor="accent1"/>
      <w:sz w:val="24"/>
    </w:rPr>
  </w:style>
  <w:style w:type="paragraph" w:customStyle="1" w:styleId="D6F5E331A06D494C92DB037CA369398F">
    <w:name w:val="D6F5E331A06D494C92DB037CA369398F"/>
  </w:style>
  <w:style w:type="paragraph" w:customStyle="1" w:styleId="FACB06721372104FACF696CA1D192B3F">
    <w:name w:val="FACB06721372104FACF696CA1D192B3F"/>
  </w:style>
  <w:style w:type="paragraph" w:customStyle="1" w:styleId="BA434D8F59AF3046B8F860F58F88337C">
    <w:name w:val="BA434D8F59AF3046B8F860F58F88337C"/>
  </w:style>
  <w:style w:type="paragraph" w:customStyle="1" w:styleId="7349E046AF537A4ABCBC00E4E93E785B">
    <w:name w:val="7349E046AF537A4ABCBC00E4E93E785B"/>
  </w:style>
  <w:style w:type="character" w:customStyle="1" w:styleId="Titre1Car">
    <w:name w:val="Titre 1 Car"/>
    <w:basedOn w:val="Policepardfaut"/>
    <w:link w:val="Titre1"/>
    <w:uiPriority w:val="9"/>
    <w:rPr>
      <w:rFonts w:asciiTheme="majorHAnsi" w:eastAsiaTheme="majorEastAsia" w:hAnsiTheme="majorHAnsi" w:cstheme="majorBidi"/>
      <w:b/>
      <w:bCs/>
      <w:color w:val="0F4761" w:themeColor="accent1" w:themeShade="BF"/>
      <w:kern w:val="0"/>
      <w:sz w:val="28"/>
      <w:szCs w:val="28"/>
      <w14:ligatures w14:val="none"/>
    </w:rPr>
  </w:style>
  <w:style w:type="paragraph" w:customStyle="1" w:styleId="20574FCA0893C146822633098A111598">
    <w:name w:val="20574FCA0893C146822633098A111598"/>
  </w:style>
  <w:style w:type="paragraph" w:customStyle="1" w:styleId="644D1A8C59159B4B8815BFA4F5086BE7">
    <w:name w:val="644D1A8C59159B4B8815BFA4F5086BE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B1D15AF78AC65438BEE5DA31FFDF658" ma:contentTypeVersion="2" ma:contentTypeDescription="Crée un document." ma:contentTypeScope="" ma:versionID="1ea9aa8b4ee0eddbcd33b4744cf726df">
  <xsd:schema xmlns:xsd="http://www.w3.org/2001/XMLSchema" xmlns:p="http://schemas.microsoft.com/office/2006/metadata/properties" targetNamespace="http://schemas.microsoft.com/office/2006/metadata/properties" ma:root="true" ma:fieldsID="f012e2b669ce19147860fadcf0ba2689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 ma:readOnly="true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ta:cartouche xmlns:ta="http://ta-stl.infop6.jussieu.fr/docs/cartouche">
  <ta:desc xmlns:ta="http://ta-stl.infop6.jussieu.fr/docs/cartouche" version="-" date="-" modifications="-" redacteur="-" validation="-"/>
</ta:cartouche>
</file>

<file path=customXml/item4.xml><?xml version="1.0" encoding="utf-8"?>
<p:properties xmlns:p="http://schemas.microsoft.com/office/2006/metadata/properties" xmlns:xsi="http://www.w3.org/2001/XMLSchema-instance">
  <documentManagement/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C9D810A-963F-40EC-AF4B-B74FC394060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7B5035EE-6275-495B-8059-CC2039AD97E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9E6085B-D85C-4052-95E3-73620A5AC19B}">
  <ds:schemaRefs>
    <ds:schemaRef ds:uri="http://ta-stl.infop6.jussieu.fr/docs/cartouche"/>
  </ds:schemaRefs>
</ds:datastoreItem>
</file>

<file path=customXml/itemProps4.xml><?xml version="1.0" encoding="utf-8"?>
<ds:datastoreItem xmlns:ds="http://schemas.openxmlformats.org/officeDocument/2006/customXml" ds:itemID="{5F78BC17-9410-435C-BF3F-3B0FF7D83CA9}">
  <ds:schemaRefs>
    <ds:schemaRef ds:uri="http://schemas.microsoft.com/office/2006/metadata/properties"/>
  </ds:schemaRefs>
</ds:datastoreItem>
</file>

<file path=customXml/itemProps5.xml><?xml version="1.0" encoding="utf-8"?>
<ds:datastoreItem xmlns:ds="http://schemas.openxmlformats.org/officeDocument/2006/customXml" ds:itemID="{FDC1C212-6E05-462B-89BC-6B380D9A03B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[MODELE]Interview.dotx</Template>
  <TotalTime>1</TotalTime>
  <Pages>2</Pages>
  <Words>78</Words>
  <Characters>433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modèle interview</vt:lpstr>
    </vt:vector>
  </TitlesOfParts>
  <Company>Hewlett-Packard</Company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modèle interview</dc:title>
  <dc:subject>&lt;Titre du document&gt;</dc:subject>
  <dc:creator>marmaxx</dc:creator>
  <cp:lastModifiedBy>Marius Filaudeau</cp:lastModifiedBy>
  <cp:revision>2</cp:revision>
  <dcterms:created xsi:type="dcterms:W3CDTF">2026-09-25T10:12:00Z</dcterms:created>
  <dcterms:modified xsi:type="dcterms:W3CDTF">2026-09-25T10:12:00Z</dcterms:modified>
  <cp:category>IN Group 1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0x0101001B1D15AF78AC65438BEE5DA31FFDF658</vt:lpwstr>
  </property>
</Properties>
</file>